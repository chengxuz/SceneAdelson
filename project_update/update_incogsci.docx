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B3DBF0" w14:textId="77777777" w:rsidR="003E4F59" w:rsidRPr="003E4F59" w:rsidRDefault="003E4F59" w:rsidP="003E4F59">
      <w:pPr>
        <w:jc w:val="center"/>
        <w:rPr>
          <w:rFonts w:eastAsia="Times New Roman"/>
          <w:b/>
          <w:kern w:val="28"/>
          <w:sz w:val="28"/>
        </w:rPr>
      </w:pPr>
      <w:r w:rsidRPr="003E4F59">
        <w:rPr>
          <w:rFonts w:eastAsia="Times New Roman"/>
          <w:b/>
          <w:bCs/>
          <w:kern w:val="28"/>
          <w:sz w:val="28"/>
        </w:rPr>
        <w:t>Bayesian models for scene-level Adelson illusion</w:t>
      </w:r>
    </w:p>
    <w:p w14:paraId="0F093BC4" w14:textId="77777777" w:rsidR="00393C35" w:rsidRDefault="00393C35">
      <w:pPr>
        <w:jc w:val="center"/>
        <w:rPr>
          <w:b/>
        </w:rPr>
      </w:pPr>
    </w:p>
    <w:p w14:paraId="70467CCF" w14:textId="77777777" w:rsidR="002B710A" w:rsidRPr="004C0BCB" w:rsidRDefault="002B710A" w:rsidP="002B710A">
      <w:pPr>
        <w:pStyle w:val="Authorname"/>
      </w:pPr>
      <w:r>
        <w:t>Chengxu Zhuang (</w:t>
      </w:r>
      <w:r w:rsidRPr="004C0BCB">
        <w:t>chengxuz@stanford.edu)</w:t>
      </w:r>
    </w:p>
    <w:p w14:paraId="5B2EF5CA" w14:textId="77777777" w:rsidR="002B710A" w:rsidRDefault="002B710A" w:rsidP="002B710A">
      <w:pPr>
        <w:pStyle w:val="Affiliation"/>
      </w:pPr>
      <w:r>
        <w:t>Department of Psychology, Stanford</w:t>
      </w:r>
    </w:p>
    <w:p w14:paraId="33982DDC" w14:textId="77777777" w:rsidR="002B710A" w:rsidRDefault="002B710A" w:rsidP="002B710A">
      <w:pPr>
        <w:jc w:val="center"/>
        <w:outlineLvl w:val="0"/>
      </w:pPr>
    </w:p>
    <w:p w14:paraId="702424D7" w14:textId="77777777" w:rsidR="002B710A" w:rsidRDefault="002B710A" w:rsidP="002B710A">
      <w:pPr>
        <w:pStyle w:val="Authorname"/>
      </w:pPr>
      <w:r>
        <w:t>Andrea Shulman (ashulman@stanford.edu)</w:t>
      </w:r>
    </w:p>
    <w:p w14:paraId="35A636BB" w14:textId="77777777" w:rsidR="002B710A" w:rsidRDefault="002B710A" w:rsidP="002B710A">
      <w:pPr>
        <w:pStyle w:val="Affiliation"/>
      </w:pPr>
      <w:r>
        <w:t>Department of Psychology, Stanford</w:t>
      </w:r>
    </w:p>
    <w:p w14:paraId="448E69B1" w14:textId="77777777" w:rsidR="00393C35" w:rsidRDefault="00393C35">
      <w:pPr>
        <w:jc w:val="center"/>
      </w:pPr>
    </w:p>
    <w:p w14:paraId="26798943" w14:textId="77777777" w:rsidR="00393C35" w:rsidRDefault="00393C35" w:rsidP="009626ED">
      <w:pPr>
        <w:ind w:firstLine="0"/>
        <w:sectPr w:rsidR="00393C35" w:rsidSect="00393C35">
          <w:type w:val="continuous"/>
          <w:pgSz w:w="12240" w:h="15840" w:code="1"/>
          <w:pgMar w:top="1440" w:right="1080" w:bottom="1080" w:left="1080" w:header="720" w:footer="720" w:gutter="0"/>
          <w:cols w:space="720"/>
        </w:sectPr>
      </w:pPr>
    </w:p>
    <w:p w14:paraId="6A15E70E" w14:textId="5A394063" w:rsidR="00393C35" w:rsidRDefault="00C149C0">
      <w:pPr>
        <w:pStyle w:val="Heading1"/>
      </w:pPr>
      <w:r>
        <w:lastRenderedPageBreak/>
        <w:t>Introduction</w:t>
      </w:r>
    </w:p>
    <w:p w14:paraId="7C7D4457" w14:textId="42225DFB" w:rsidR="00664367" w:rsidRDefault="00EC657E" w:rsidP="00237B65">
      <w:pPr>
        <w:ind w:firstLine="0"/>
        <w:rPr>
          <w:color w:val="000000"/>
        </w:rPr>
      </w:pPr>
      <w:r>
        <w:rPr>
          <w:color w:val="000000"/>
        </w:rPr>
        <w:t>V</w:t>
      </w:r>
      <w:r w:rsidR="00237B65" w:rsidRPr="00651F0A">
        <w:rPr>
          <w:color w:val="000000"/>
        </w:rPr>
        <w:t xml:space="preserve">isual system is one of the most astonishing systems in human bodies with its </w:t>
      </w:r>
      <w:r w:rsidR="00237B65">
        <w:rPr>
          <w:color w:val="000000"/>
        </w:rPr>
        <w:t>great ability</w:t>
      </w:r>
      <w:r w:rsidR="00237B65" w:rsidRPr="00651F0A">
        <w:rPr>
          <w:color w:val="000000"/>
        </w:rPr>
        <w:t xml:space="preserve"> to process and interpret the information from </w:t>
      </w:r>
      <w:r w:rsidR="00237B65">
        <w:rPr>
          <w:color w:val="000000"/>
        </w:rPr>
        <w:t xml:space="preserve">input as </w:t>
      </w:r>
      <w:r w:rsidR="00237B65" w:rsidRPr="00651F0A">
        <w:rPr>
          <w:color w:val="000000"/>
        </w:rPr>
        <w:t xml:space="preserve">physical light to a contextual representation of the surrounding world. However, it can sometimes be too elaborate and leave room for confusion </w:t>
      </w:r>
      <w:r w:rsidR="00E52412">
        <w:rPr>
          <w:color w:val="000000"/>
        </w:rPr>
        <w:t xml:space="preserve">by </w:t>
      </w:r>
      <w:r w:rsidR="00237B65" w:rsidRPr="00651F0A">
        <w:rPr>
          <w:color w:val="000000"/>
        </w:rPr>
        <w:t xml:space="preserve">carefully designed illusions. The checker shadow illusion, </w:t>
      </w:r>
      <w:r w:rsidR="00BA3A9F">
        <w:rPr>
          <w:color w:val="000000"/>
        </w:rPr>
        <w:t>designed</w:t>
      </w:r>
      <w:r w:rsidR="00237B65" w:rsidRPr="00651F0A">
        <w:rPr>
          <w:color w:val="000000"/>
        </w:rPr>
        <w:t xml:space="preserve"> by Edward H. Adelson of MIT</w:t>
      </w:r>
      <w:r w:rsidR="00086096">
        <w:rPr>
          <w:color w:val="000000"/>
        </w:rPr>
        <w:t xml:space="preserve"> [1]</w:t>
      </w:r>
      <w:r w:rsidR="00237B65" w:rsidRPr="00651F0A">
        <w:rPr>
          <w:color w:val="000000"/>
        </w:rPr>
        <w:t xml:space="preserve">, is famous for using a shadow </w:t>
      </w:r>
      <w:r w:rsidR="00CD6888">
        <w:rPr>
          <w:color w:val="000000"/>
        </w:rPr>
        <w:t xml:space="preserve">on a checkerboard </w:t>
      </w:r>
      <w:r w:rsidR="00237B65" w:rsidRPr="00651F0A">
        <w:rPr>
          <w:color w:val="000000"/>
        </w:rPr>
        <w:t xml:space="preserve">to trick the brain into thinking two of the same shaded squares are very differently colored. </w:t>
      </w:r>
      <w:r w:rsidR="000E4CE0" w:rsidRPr="00651F0A">
        <w:rPr>
          <w:color w:val="000000"/>
        </w:rPr>
        <w:t>This illusion</w:t>
      </w:r>
      <w:r w:rsidR="000E4CE0">
        <w:rPr>
          <w:color w:val="000000"/>
        </w:rPr>
        <w:t xml:space="preserve"> provides insight into how</w:t>
      </w:r>
      <w:r w:rsidR="00237B65" w:rsidRPr="00651F0A">
        <w:rPr>
          <w:color w:val="000000"/>
        </w:rPr>
        <w:t xml:space="preserve"> </w:t>
      </w:r>
      <w:r w:rsidR="000E4CE0">
        <w:rPr>
          <w:color w:val="000000"/>
        </w:rPr>
        <w:t xml:space="preserve">our brains </w:t>
      </w:r>
      <w:r w:rsidR="00237B65" w:rsidRPr="00651F0A">
        <w:rPr>
          <w:color w:val="000000"/>
        </w:rPr>
        <w:t xml:space="preserve">would utilize the information from </w:t>
      </w:r>
      <w:r w:rsidR="000E4CE0">
        <w:rPr>
          <w:color w:val="000000"/>
        </w:rPr>
        <w:t>pixel values and the existence of 3D object</w:t>
      </w:r>
      <w:r w:rsidR="00A3774A">
        <w:rPr>
          <w:color w:val="000000"/>
        </w:rPr>
        <w:t xml:space="preserve"> both as context</w:t>
      </w:r>
      <w:r w:rsidR="000E4CE0">
        <w:rPr>
          <w:color w:val="000000"/>
        </w:rPr>
        <w:t xml:space="preserve"> </w:t>
      </w:r>
      <w:r w:rsidR="00237B65" w:rsidRPr="00651F0A">
        <w:rPr>
          <w:color w:val="000000"/>
        </w:rPr>
        <w:t xml:space="preserve">to </w:t>
      </w:r>
      <w:r w:rsidR="00237B65">
        <w:rPr>
          <w:color w:val="000000"/>
        </w:rPr>
        <w:t xml:space="preserve">make </w:t>
      </w:r>
      <w:r w:rsidR="00237B65" w:rsidRPr="00651F0A">
        <w:rPr>
          <w:color w:val="000000"/>
        </w:rPr>
        <w:t>inference</w:t>
      </w:r>
      <w:r w:rsidR="00237B65">
        <w:rPr>
          <w:color w:val="000000"/>
        </w:rPr>
        <w:t>s</w:t>
      </w:r>
      <w:r w:rsidR="00237B65" w:rsidRPr="00651F0A">
        <w:rPr>
          <w:color w:val="000000"/>
        </w:rPr>
        <w:t xml:space="preserve"> of re</w:t>
      </w:r>
      <w:r w:rsidR="000E4CE0">
        <w:rPr>
          <w:color w:val="000000"/>
        </w:rPr>
        <w:t xml:space="preserve">lated properties automatically. </w:t>
      </w:r>
    </w:p>
    <w:p w14:paraId="2A76D767" w14:textId="44A25C01" w:rsidR="00AE7EE0" w:rsidRDefault="00664367" w:rsidP="00237B65">
      <w:pPr>
        <w:ind w:firstLine="0"/>
        <w:rPr>
          <w:color w:val="000000"/>
        </w:rPr>
      </w:pPr>
      <w:r>
        <w:rPr>
          <w:color w:val="000000"/>
        </w:rPr>
        <w:t>The underlying neural mechanism for those illusions is still poorly understood</w:t>
      </w:r>
      <w:r w:rsidR="00707592">
        <w:rPr>
          <w:color w:val="000000"/>
        </w:rPr>
        <w:t xml:space="preserve"> [2]</w:t>
      </w:r>
      <w:r>
        <w:rPr>
          <w:color w:val="000000"/>
        </w:rPr>
        <w:t xml:space="preserve">. </w:t>
      </w:r>
      <w:r w:rsidR="006639A9">
        <w:rPr>
          <w:color w:val="000000"/>
        </w:rPr>
        <w:t>One</w:t>
      </w:r>
      <w:r w:rsidR="00237B65" w:rsidRPr="00651F0A">
        <w:rPr>
          <w:color w:val="000000"/>
        </w:rPr>
        <w:t xml:space="preserve"> possible way of solving this is </w:t>
      </w:r>
      <w:r w:rsidR="003C08F4">
        <w:rPr>
          <w:color w:val="000000"/>
        </w:rPr>
        <w:t>to model the human observers inferring the perceived colors using Bayesian models</w:t>
      </w:r>
      <w:r w:rsidR="00FD13A1">
        <w:rPr>
          <w:color w:val="000000"/>
        </w:rPr>
        <w:t xml:space="preserve"> [2]</w:t>
      </w:r>
      <w:r w:rsidR="003C08F4">
        <w:rPr>
          <w:color w:val="000000"/>
        </w:rPr>
        <w:t xml:space="preserve">. </w:t>
      </w:r>
      <w:r w:rsidR="002D605C">
        <w:rPr>
          <w:color w:val="000000"/>
        </w:rPr>
        <w:t xml:space="preserve">Bayesian models have been successfully used in </w:t>
      </w:r>
      <w:r w:rsidR="00CC0FAC">
        <w:rPr>
          <w:color w:val="000000"/>
        </w:rPr>
        <w:t xml:space="preserve">modelling both </w:t>
      </w:r>
      <w:r w:rsidR="002D605C">
        <w:rPr>
          <w:color w:val="000000"/>
        </w:rPr>
        <w:t>many</w:t>
      </w:r>
      <w:r w:rsidR="00CC0FAC">
        <w:rPr>
          <w:color w:val="000000"/>
        </w:rPr>
        <w:t xml:space="preserve"> higher-order cognitive functions</w:t>
      </w:r>
      <w:r w:rsidR="002D605C">
        <w:rPr>
          <w:color w:val="000000"/>
        </w:rPr>
        <w:t xml:space="preserve"> </w:t>
      </w:r>
      <w:r w:rsidR="00CC0FAC">
        <w:rPr>
          <w:color w:val="000000"/>
        </w:rPr>
        <w:t xml:space="preserve">[3] or lower-order </w:t>
      </w:r>
      <w:r w:rsidR="00261F14">
        <w:rPr>
          <w:color w:val="000000"/>
        </w:rPr>
        <w:t xml:space="preserve">sensory systems [4]. </w:t>
      </w:r>
      <w:r w:rsidR="00237B65" w:rsidRPr="00651F0A">
        <w:rPr>
          <w:color w:val="000000"/>
        </w:rPr>
        <w:t xml:space="preserve">Illusions like Adelson </w:t>
      </w:r>
      <w:r w:rsidR="00947944">
        <w:rPr>
          <w:color w:val="000000"/>
        </w:rPr>
        <w:t>illusions</w:t>
      </w:r>
      <w:r w:rsidR="00BC7890">
        <w:rPr>
          <w:color w:val="000000"/>
        </w:rPr>
        <w:t xml:space="preserve"> (A-illusion)</w:t>
      </w:r>
      <w:r w:rsidR="00947944">
        <w:rPr>
          <w:color w:val="000000"/>
        </w:rPr>
        <w:t xml:space="preserve"> </w:t>
      </w:r>
      <w:r w:rsidR="00237B65" w:rsidRPr="00651F0A">
        <w:rPr>
          <w:color w:val="000000"/>
        </w:rPr>
        <w:t xml:space="preserve">are useful for testing how the brain perceives illumination and shading and uses </w:t>
      </w:r>
      <w:r w:rsidR="00237B65">
        <w:rPr>
          <w:color w:val="000000"/>
        </w:rPr>
        <w:t>them</w:t>
      </w:r>
      <w:r w:rsidR="00237B65" w:rsidRPr="00651F0A">
        <w:rPr>
          <w:color w:val="000000"/>
        </w:rPr>
        <w:t xml:space="preserve"> to build models to understand the environment. We think by using Bayesian modeling of </w:t>
      </w:r>
      <w:r w:rsidR="00AD4568">
        <w:rPr>
          <w:color w:val="000000"/>
        </w:rPr>
        <w:t>those</w:t>
      </w:r>
      <w:r w:rsidR="00237B65" w:rsidRPr="00651F0A">
        <w:rPr>
          <w:color w:val="000000"/>
        </w:rPr>
        <w:t xml:space="preserve"> illusion</w:t>
      </w:r>
      <w:r w:rsidR="007A4024">
        <w:rPr>
          <w:color w:val="000000"/>
        </w:rPr>
        <w:t>s, we could not only shed light</w:t>
      </w:r>
      <w:r w:rsidR="00237B65">
        <w:rPr>
          <w:color w:val="000000"/>
        </w:rPr>
        <w:t xml:space="preserve"> </w:t>
      </w:r>
      <w:r w:rsidR="00237B65" w:rsidRPr="00651F0A">
        <w:rPr>
          <w:color w:val="000000"/>
        </w:rPr>
        <w:t>on the underlying mechanism of brain i</w:t>
      </w:r>
      <w:r w:rsidR="00237B65">
        <w:rPr>
          <w:color w:val="000000"/>
        </w:rPr>
        <w:t>ntegrating related information</w:t>
      </w:r>
      <w:r w:rsidR="00237B65" w:rsidRPr="00651F0A">
        <w:rPr>
          <w:color w:val="000000"/>
        </w:rPr>
        <w:t xml:space="preserve">, but also provide an effective and generative model for making better and more illusions and </w:t>
      </w:r>
      <w:r w:rsidR="00237B65">
        <w:rPr>
          <w:color w:val="000000"/>
        </w:rPr>
        <w:t>to possibly explain</w:t>
      </w:r>
      <w:r w:rsidR="00237B65" w:rsidRPr="00651F0A">
        <w:rPr>
          <w:color w:val="000000"/>
        </w:rPr>
        <w:t xml:space="preserve"> related neural dynamics.</w:t>
      </w:r>
    </w:p>
    <w:p w14:paraId="2D556EC7" w14:textId="2A8390C5" w:rsidR="00947944" w:rsidRDefault="00947944" w:rsidP="00237B65">
      <w:pPr>
        <w:ind w:firstLine="0"/>
        <w:rPr>
          <w:color w:val="000000"/>
        </w:rPr>
      </w:pPr>
      <w:r>
        <w:rPr>
          <w:color w:val="000000"/>
        </w:rPr>
        <w:t xml:space="preserve">As indicated by Adelson [5], </w:t>
      </w:r>
      <w:r w:rsidR="00970613">
        <w:rPr>
          <w:color w:val="000000"/>
        </w:rPr>
        <w:t>A</w:t>
      </w:r>
      <w:r w:rsidR="00BC7890">
        <w:rPr>
          <w:color w:val="000000"/>
        </w:rPr>
        <w:t>-</w:t>
      </w:r>
      <w:r w:rsidR="00970613">
        <w:rPr>
          <w:color w:val="000000"/>
        </w:rPr>
        <w:t>illusion</w:t>
      </w:r>
      <w:r w:rsidR="00E0291F">
        <w:rPr>
          <w:color w:val="000000"/>
        </w:rPr>
        <w:t xml:space="preserve"> (see Fig A1 and A2)</w:t>
      </w:r>
      <w:r w:rsidR="00970613">
        <w:rPr>
          <w:color w:val="000000"/>
        </w:rPr>
        <w:t xml:space="preserve"> is actually a result of at least two different levels of inference by </w:t>
      </w:r>
      <w:r w:rsidR="002944B6">
        <w:rPr>
          <w:color w:val="000000"/>
        </w:rPr>
        <w:t xml:space="preserve">human observers. </w:t>
      </w:r>
      <w:r w:rsidR="00655093">
        <w:rPr>
          <w:color w:val="000000"/>
        </w:rPr>
        <w:t>The first level is through the existence of the 3D object and darker surface near it, human observers would actively interpolate those darker surface as shadows</w:t>
      </w:r>
      <w:r w:rsidR="00551FAA">
        <w:rPr>
          <w:color w:val="000000"/>
        </w:rPr>
        <w:t xml:space="preserve"> an</w:t>
      </w:r>
      <w:r w:rsidR="002F0B33">
        <w:rPr>
          <w:color w:val="000000"/>
        </w:rPr>
        <w:t xml:space="preserve">d other areas as brighter areas without shadows. </w:t>
      </w:r>
      <w:r w:rsidR="003E6887">
        <w:rPr>
          <w:color w:val="000000"/>
        </w:rPr>
        <w:t xml:space="preserve">And after that, </w:t>
      </w:r>
      <w:r w:rsidR="00D46635">
        <w:rPr>
          <w:color w:val="000000"/>
        </w:rPr>
        <w:t xml:space="preserve">we assume that </w:t>
      </w:r>
      <w:r w:rsidR="003E6887">
        <w:rPr>
          <w:color w:val="000000"/>
        </w:rPr>
        <w:t xml:space="preserve">human observers would </w:t>
      </w:r>
      <w:r w:rsidR="00D46635">
        <w:rPr>
          <w:color w:val="000000"/>
        </w:rPr>
        <w:t>combine the local pixel value information and the judgement whether this area is under a shadow or not to infer both the local illuminance</w:t>
      </w:r>
      <w:r w:rsidR="00783C44">
        <w:rPr>
          <w:color w:val="000000"/>
        </w:rPr>
        <w:t xml:space="preserve"> (how much light is cast on the surface)</w:t>
      </w:r>
      <w:r w:rsidR="00D46635">
        <w:rPr>
          <w:color w:val="000000"/>
        </w:rPr>
        <w:t xml:space="preserve"> and reflectance</w:t>
      </w:r>
      <w:r w:rsidR="00783C44">
        <w:rPr>
          <w:color w:val="000000"/>
        </w:rPr>
        <w:t xml:space="preserve"> (how much light would be reflected)</w:t>
      </w:r>
      <w:r w:rsidR="00D46635">
        <w:rPr>
          <w:color w:val="000000"/>
        </w:rPr>
        <w:t>.</w:t>
      </w:r>
    </w:p>
    <w:p w14:paraId="14C15307" w14:textId="2906D168" w:rsidR="000C4A6E" w:rsidRDefault="000C4A6E" w:rsidP="00237B65">
      <w:pPr>
        <w:ind w:firstLine="0"/>
        <w:rPr>
          <w:color w:val="000000"/>
        </w:rPr>
      </w:pPr>
      <w:r>
        <w:rPr>
          <w:color w:val="000000"/>
        </w:rPr>
        <w:t xml:space="preserve">To solve this illusion step by step, we would consider a simpler illusion, </w:t>
      </w:r>
      <w:r w:rsidRPr="00651F0A">
        <w:rPr>
          <w:color w:val="000000"/>
        </w:rPr>
        <w:t>Simultaneous Contrast Illusion</w:t>
      </w:r>
      <w:r>
        <w:rPr>
          <w:color w:val="000000"/>
        </w:rPr>
        <w:t xml:space="preserve"> (SC-illusion) first. </w:t>
      </w:r>
      <w:r w:rsidR="005F035A" w:rsidRPr="00651F0A">
        <w:rPr>
          <w:color w:val="000000"/>
        </w:rPr>
        <w:t>The Simultaneous Contrast Illusion</w:t>
      </w:r>
      <w:r w:rsidR="000F0246">
        <w:rPr>
          <w:color w:val="000000"/>
        </w:rPr>
        <w:t xml:space="preserve"> (see Fig 1)</w:t>
      </w:r>
      <w:r w:rsidR="005F035A" w:rsidRPr="00651F0A">
        <w:rPr>
          <w:color w:val="000000"/>
        </w:rPr>
        <w:t xml:space="preserve"> also uses context to trick our minds</w:t>
      </w:r>
      <w:r w:rsidR="005F035A">
        <w:rPr>
          <w:color w:val="000000"/>
        </w:rPr>
        <w:t xml:space="preserve"> [1]</w:t>
      </w:r>
      <w:r w:rsidR="00100416">
        <w:rPr>
          <w:color w:val="000000"/>
        </w:rPr>
        <w:t>, where t</w:t>
      </w:r>
      <w:r w:rsidR="005F035A" w:rsidRPr="00651F0A">
        <w:rPr>
          <w:color w:val="000000"/>
        </w:rPr>
        <w:t>he varying background luminescence makes the inscribed shapes appear darker or lighter than the identical other.</w:t>
      </w:r>
      <w:r w:rsidR="00DD3CAD">
        <w:rPr>
          <w:color w:val="000000"/>
        </w:rPr>
        <w:t xml:space="preserve"> Because of the absence of 3D object, we would expect that human observers would </w:t>
      </w:r>
      <w:r w:rsidR="00AD14BD">
        <w:rPr>
          <w:color w:val="000000"/>
        </w:rPr>
        <w:t xml:space="preserve">simply </w:t>
      </w:r>
      <w:r w:rsidR="00AD14BD">
        <w:rPr>
          <w:color w:val="000000"/>
        </w:rPr>
        <w:lastRenderedPageBreak/>
        <w:t>use the local information</w:t>
      </w:r>
      <w:r w:rsidR="00312CB4">
        <w:rPr>
          <w:color w:val="000000"/>
        </w:rPr>
        <w:t xml:space="preserve"> for inference</w:t>
      </w:r>
      <w:r w:rsidR="00AD14BD">
        <w:rPr>
          <w:color w:val="000000"/>
        </w:rPr>
        <w:t xml:space="preserve"> in the way similar to the second level of A-illusion.</w:t>
      </w:r>
    </w:p>
    <w:p w14:paraId="0ADF1D91" w14:textId="5180E99A" w:rsidR="00783056" w:rsidRPr="00237B65" w:rsidRDefault="00783056" w:rsidP="00237B65">
      <w:pPr>
        <w:ind w:firstLine="0"/>
        <w:rPr>
          <w:color w:val="000000"/>
          <w:lang w:eastAsia="zh-CN"/>
        </w:rPr>
      </w:pPr>
      <w:r>
        <w:rPr>
          <w:color w:val="000000"/>
        </w:rPr>
        <w:t xml:space="preserve">After showing the modelling and results for SC-illusion, </w:t>
      </w:r>
      <w:r w:rsidR="00630F29">
        <w:rPr>
          <w:color w:val="000000"/>
        </w:rPr>
        <w:t xml:space="preserve">we would then come back to A-illusion, by </w:t>
      </w:r>
      <w:r w:rsidR="007119C4">
        <w:rPr>
          <w:color w:val="000000"/>
        </w:rPr>
        <w:t>modelling the strategies used by human observers a</w:t>
      </w:r>
      <w:r w:rsidR="00AB5FD4">
        <w:rPr>
          <w:color w:val="000000"/>
        </w:rPr>
        <w:t>s a hierarchical Bayesian model, where the higher level would be inferencing the shadow map for the whole picture and the lower level would be a modified version of Bayesian models for SC-illusion with shadow information better utilized.</w:t>
      </w:r>
    </w:p>
    <w:p w14:paraId="32B032B9" w14:textId="41617440" w:rsidR="00DE042E" w:rsidRDefault="003A34AF" w:rsidP="0008534F">
      <w:pPr>
        <w:pStyle w:val="Heading1"/>
        <w:spacing w:before="220"/>
      </w:pPr>
      <w:r>
        <w:t>Background</w:t>
      </w:r>
    </w:p>
    <w:p w14:paraId="03DF76BF" w14:textId="52CB1926" w:rsidR="00201FF0" w:rsidRDefault="00D64316" w:rsidP="00201FF0">
      <w:pPr>
        <w:pStyle w:val="NormalSectionStart"/>
      </w:pPr>
      <w:r>
        <w:t>In this section, we would briefly introduce the necessary background knowledge for this paper.</w:t>
      </w:r>
    </w:p>
    <w:p w14:paraId="42FC5CE9" w14:textId="54FA4D16" w:rsidR="00EB139D" w:rsidRDefault="00EB139D" w:rsidP="00EB139D">
      <w:pPr>
        <w:pStyle w:val="Heading2"/>
      </w:pPr>
      <w:r>
        <w:t>Bayesian inference</w:t>
      </w:r>
    </w:p>
    <w:p w14:paraId="668541B7" w14:textId="1B56BDD8" w:rsidR="00EB139D" w:rsidRDefault="00511CB8" w:rsidP="00EB139D">
      <w:pPr>
        <w:pStyle w:val="NormalSectionStart"/>
      </w:pPr>
      <w:r>
        <w:t xml:space="preserve">Bayesian inference is one of statistical inference methods where Bayesian theorem is utilized to </w:t>
      </w:r>
      <w:r w:rsidR="00BC5579">
        <w:t xml:space="preserve">gradually update the hypothesis with incoming observations. </w:t>
      </w:r>
      <w:r w:rsidR="00EC4FE9">
        <w:t xml:space="preserve">For example, we use </w:t>
      </w:r>
      <m:oMath>
        <m:r>
          <w:rPr>
            <w:rFonts w:ascii="Cambria Math" w:hAnsi="Cambria Math"/>
          </w:rPr>
          <m:t>H</m:t>
        </m:r>
      </m:oMath>
      <w:r w:rsidR="00EC4FE9">
        <w:t xml:space="preserve"> to represent the hypothesis we have. Then </w:t>
      </w:r>
      <m:oMath>
        <m:r>
          <w:rPr>
            <w:rFonts w:ascii="Cambria Math" w:hAnsi="Cambria Math"/>
          </w:rPr>
          <m:t>P(H)</m:t>
        </m:r>
      </m:oMath>
      <w:r w:rsidR="00EC4FE9">
        <w:t xml:space="preserve"> represents the </w:t>
      </w:r>
      <w:r w:rsidR="00AD1F20" w:rsidRPr="00173CB2">
        <w:rPr>
          <w:i/>
        </w:rPr>
        <w:t>prior probability</w:t>
      </w:r>
      <w:r w:rsidR="00AD1F20">
        <w:t xml:space="preserve"> for all the hypothesis. </w:t>
      </w:r>
      <w:r w:rsidR="00173CB2">
        <w:t xml:space="preserve">And given observation </w:t>
      </w:r>
      <m:oMath>
        <m:r>
          <w:rPr>
            <w:rFonts w:ascii="Cambria Math" w:hAnsi="Cambria Math"/>
          </w:rPr>
          <m:t>E</m:t>
        </m:r>
      </m:oMath>
      <w:r w:rsidR="00173CB2">
        <w:t xml:space="preserve">, we would have the probability of observing </w:t>
      </w:r>
      <m:oMath>
        <m:r>
          <w:rPr>
            <w:rFonts w:ascii="Cambria Math" w:hAnsi="Cambria Math"/>
          </w:rPr>
          <m:t>E</m:t>
        </m:r>
      </m:oMath>
      <w:r w:rsidR="00173CB2">
        <w:t xml:space="preserve"> under some hypothese: </w:t>
      </w:r>
      <m:oMath>
        <m:r>
          <w:rPr>
            <w:rFonts w:ascii="Cambria Math" w:hAnsi="Cambria Math"/>
          </w:rPr>
          <m:t>P</m:t>
        </m:r>
        <m:d>
          <m:dPr>
            <m:endChr m:val="|"/>
            <m:ctrlPr>
              <w:rPr>
                <w:rFonts w:ascii="Cambria Math" w:hAnsi="Cambria Math"/>
                <w:i/>
              </w:rPr>
            </m:ctrlPr>
          </m:dPr>
          <m:e>
            <m:r>
              <w:rPr>
                <w:rFonts w:ascii="Cambria Math" w:hAnsi="Cambria Math"/>
              </w:rPr>
              <m:t>E</m:t>
            </m:r>
          </m:e>
        </m:d>
        <m:r>
          <w:rPr>
            <w:rFonts w:ascii="Cambria Math" w:hAnsi="Cambria Math"/>
          </w:rPr>
          <m:t>H)</m:t>
        </m:r>
      </m:oMath>
      <w:r w:rsidR="00173CB2">
        <w:t xml:space="preserve">, which is called </w:t>
      </w:r>
      <w:r w:rsidR="00173CB2" w:rsidRPr="00173CB2">
        <w:rPr>
          <w:i/>
        </w:rPr>
        <w:t>likelihood</w:t>
      </w:r>
      <w:r w:rsidR="00173CB2">
        <w:t>.</w:t>
      </w:r>
      <w:r w:rsidR="00112667">
        <w:t xml:space="preserve"> Bayesian theorem gives us the probability of hypothesis after observation </w:t>
      </w:r>
      <m:oMath>
        <m:r>
          <w:rPr>
            <w:rFonts w:ascii="Cambria Math" w:hAnsi="Cambria Math"/>
          </w:rPr>
          <m:t>E</m:t>
        </m:r>
      </m:oMath>
      <w:r w:rsidR="00112667">
        <w:t>:</w:t>
      </w:r>
    </w:p>
    <w:p w14:paraId="2E1FF715" w14:textId="2746E459" w:rsidR="00112667" w:rsidRPr="00112667" w:rsidRDefault="00112667" w:rsidP="00112667">
      <m:oMathPara>
        <m:oMath>
          <m:r>
            <w:rPr>
              <w:rFonts w:ascii="Cambria Math" w:hAnsi="Cambria Math"/>
            </w:rPr>
            <m:t>P</m:t>
          </m:r>
          <m:d>
            <m:dPr>
              <m:endChr m:val="|"/>
              <m:ctrlPr>
                <w:rPr>
                  <w:rFonts w:ascii="Cambria Math" w:hAnsi="Cambria Math"/>
                  <w:i/>
                </w:rPr>
              </m:ctrlPr>
            </m:dPr>
            <m:e>
              <m:r>
                <w:rPr>
                  <w:rFonts w:ascii="Cambria Math" w:hAnsi="Cambria Math"/>
                </w:rPr>
                <m:t>H</m:t>
              </m:r>
            </m:e>
          </m:d>
          <m:r>
            <w:rPr>
              <w:rFonts w:ascii="Cambria Math" w:hAnsi="Cambria Math"/>
            </w:rPr>
            <m:t>E)=P</m:t>
          </m:r>
          <m:d>
            <m:dPr>
              <m:endChr m:val="|"/>
              <m:ctrlPr>
                <w:rPr>
                  <w:rFonts w:ascii="Cambria Math" w:hAnsi="Cambria Math"/>
                  <w:i/>
                </w:rPr>
              </m:ctrlPr>
            </m:dPr>
            <m:e>
              <m:r>
                <w:rPr>
                  <w:rFonts w:ascii="Cambria Math" w:hAnsi="Cambria Math"/>
                </w:rPr>
                <m:t>E</m:t>
              </m:r>
            </m:e>
          </m:d>
          <m:r>
            <w:rPr>
              <w:rFonts w:ascii="Cambria Math" w:hAnsi="Cambria Math"/>
            </w:rPr>
            <m:t>H)P(H)/P</m:t>
          </m:r>
          <m:d>
            <m:dPr>
              <m:ctrlPr>
                <w:rPr>
                  <w:rFonts w:ascii="Cambria Math" w:hAnsi="Cambria Math"/>
                  <w:i/>
                </w:rPr>
              </m:ctrlPr>
            </m:dPr>
            <m:e>
              <m:r>
                <w:rPr>
                  <w:rFonts w:ascii="Cambria Math" w:hAnsi="Cambria Math"/>
                </w:rPr>
                <m:t>E</m:t>
              </m:r>
            </m:e>
          </m:d>
        </m:oMath>
      </m:oMathPara>
    </w:p>
    <w:p w14:paraId="1A7B39CC" w14:textId="4A3316B0" w:rsidR="00112667" w:rsidRDefault="00112667" w:rsidP="00112667">
      <w:pPr>
        <w:ind w:firstLine="0"/>
      </w:pPr>
      <w:r>
        <w:t xml:space="preserve">As </w:t>
      </w:r>
      <m:oMath>
        <m:r>
          <w:rPr>
            <w:rFonts w:ascii="Cambria Math" w:hAnsi="Cambria Math"/>
          </w:rPr>
          <m:t>P(E)</m:t>
        </m:r>
      </m:oMath>
      <w:r>
        <w:t xml:space="preserve"> is constant for different </w:t>
      </w:r>
      <m:oMath>
        <m:r>
          <w:rPr>
            <w:rFonts w:ascii="Cambria Math" w:hAnsi="Cambria Math"/>
          </w:rPr>
          <m:t>H</m:t>
        </m:r>
      </m:oMath>
      <w:r>
        <w:t>, we usually have:</w:t>
      </w:r>
    </w:p>
    <w:p w14:paraId="2E04016C" w14:textId="3437DB5C" w:rsidR="00112667" w:rsidRPr="00112667" w:rsidRDefault="00112667" w:rsidP="00A1016C">
      <m:oMathPara>
        <m:oMath>
          <m:r>
            <w:rPr>
              <w:rFonts w:ascii="Cambria Math" w:hAnsi="Cambria Math"/>
            </w:rPr>
            <m:t>P</m:t>
          </m:r>
          <m:d>
            <m:dPr>
              <m:endChr m:val="|"/>
              <m:ctrlPr>
                <w:rPr>
                  <w:rFonts w:ascii="Cambria Math" w:hAnsi="Cambria Math"/>
                  <w:i/>
                </w:rPr>
              </m:ctrlPr>
            </m:dPr>
            <m:e>
              <m:r>
                <w:rPr>
                  <w:rFonts w:ascii="Cambria Math" w:hAnsi="Cambria Math"/>
                </w:rPr>
                <m:t>H</m:t>
              </m:r>
            </m:e>
          </m:d>
          <m:r>
            <w:rPr>
              <w:rFonts w:ascii="Cambria Math" w:hAnsi="Cambria Math"/>
            </w:rPr>
            <m:t>E)</m:t>
          </m:r>
          <m:r>
            <w:rPr>
              <w:rFonts w:ascii="Cambria Math" w:hAnsi="Cambria Math" w:hint="eastAsia"/>
            </w:rPr>
            <m:t>∝</m:t>
          </m:r>
          <m:r>
            <w:rPr>
              <w:rFonts w:ascii="Cambria Math" w:hAnsi="Cambria Math"/>
            </w:rPr>
            <m:t xml:space="preserve"> P</m:t>
          </m:r>
          <m:d>
            <m:dPr>
              <m:endChr m:val="|"/>
              <m:ctrlPr>
                <w:rPr>
                  <w:rFonts w:ascii="Cambria Math" w:hAnsi="Cambria Math"/>
                  <w:i/>
                </w:rPr>
              </m:ctrlPr>
            </m:dPr>
            <m:e>
              <m:r>
                <w:rPr>
                  <w:rFonts w:ascii="Cambria Math" w:hAnsi="Cambria Math"/>
                </w:rPr>
                <m:t>E</m:t>
              </m:r>
            </m:e>
          </m:d>
          <m:r>
            <w:rPr>
              <w:rFonts w:ascii="Cambria Math" w:hAnsi="Cambria Math"/>
            </w:rPr>
            <m:t>H)P(H)</m:t>
          </m:r>
        </m:oMath>
      </m:oMathPara>
    </w:p>
    <w:p w14:paraId="3D24D042" w14:textId="306A4E51" w:rsidR="009368AB" w:rsidRDefault="009368AB" w:rsidP="009368AB">
      <w:pPr>
        <w:pStyle w:val="Heading2"/>
      </w:pPr>
      <w:r>
        <w:t>Human observer model outline</w:t>
      </w:r>
    </w:p>
    <w:p w14:paraId="372B37A2" w14:textId="124BFD41" w:rsidR="009368AB" w:rsidRPr="009368AB" w:rsidRDefault="00AA63AC" w:rsidP="009368AB">
      <w:pPr>
        <w:ind w:firstLine="0"/>
        <w:rPr>
          <w:lang w:eastAsia="zh-CN"/>
        </w:rPr>
      </w:pPr>
      <w:r>
        <w:rPr>
          <w:lang w:eastAsia="zh-CN"/>
        </w:rPr>
        <w:t>We would briefly describe the Bayesian inference models we think human observers are using.</w:t>
      </w:r>
      <w:r w:rsidR="00A47D3F">
        <w:rPr>
          <w:lang w:eastAsia="zh-CN"/>
        </w:rPr>
        <w:t xml:space="preserve"> In our hypothesis, they are actively updating two variables for an area-of-interest: illumination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m:t>
            </m:r>
          </m:sub>
        </m:sSub>
      </m:oMath>
      <w:r w:rsidR="00A47D3F">
        <w:rPr>
          <w:lang w:eastAsia="zh-CN"/>
        </w:rPr>
        <w:t>) and reflectance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m:t>
            </m:r>
          </m:sub>
        </m:sSub>
      </m:oMath>
      <w:r w:rsidR="00A47D3F">
        <w:rPr>
          <w:lang w:eastAsia="zh-CN"/>
        </w:rPr>
        <w:t>)</w:t>
      </w:r>
      <w:r w:rsidR="002006A6">
        <w:rPr>
          <w:lang w:eastAsia="zh-CN"/>
        </w:rPr>
        <w:t xml:space="preserve">, where </w:t>
      </w:r>
      <m:oMath>
        <m:r>
          <w:rPr>
            <w:rFonts w:ascii="Cambria Math" w:hAnsi="Cambria Math"/>
            <w:lang w:eastAsia="zh-CN"/>
          </w:rPr>
          <m:t>p</m:t>
        </m:r>
      </m:oMath>
      <w:r w:rsidR="002006A6">
        <w:rPr>
          <w:lang w:eastAsia="zh-CN"/>
        </w:rPr>
        <w:t xml:space="preserve"> denotes an area</w:t>
      </w:r>
      <w:r w:rsidR="00A47D3F">
        <w:rPr>
          <w:lang w:eastAsia="zh-CN"/>
        </w:rPr>
        <w:t>.</w:t>
      </w:r>
    </w:p>
    <w:p w14:paraId="2F3ED9EE" w14:textId="5D3A93AC" w:rsidR="00EB139D" w:rsidRDefault="00932CF6" w:rsidP="0090783D">
      <w:pPr>
        <w:ind w:firstLine="0"/>
        <w:rPr>
          <w:lang w:eastAsia="zh-CN"/>
        </w:rPr>
      </w:pPr>
      <w:r>
        <w:rPr>
          <w:lang w:eastAsia="zh-CN"/>
        </w:rPr>
        <w:t xml:space="preserve">Both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m:t>
            </m:r>
          </m:sub>
        </m:sSub>
      </m:oMath>
      <w:r>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m:t>
            </m:r>
          </m:sub>
        </m:sSub>
      </m:oMath>
      <w:r>
        <w:rPr>
          <w:lang w:eastAsia="zh-CN"/>
        </w:rPr>
        <w:t xml:space="preserve"> should be a spectrum across different </w:t>
      </w:r>
      <w:r w:rsidRPr="00932CF6">
        <w:rPr>
          <w:lang w:eastAsia="zh-CN"/>
        </w:rPr>
        <w:t>wavelength</w:t>
      </w:r>
      <w:r>
        <w:rPr>
          <w:lang w:eastAsia="zh-CN"/>
        </w:rPr>
        <w:t xml:space="preserve"> of </w:t>
      </w:r>
      <w:r w:rsidR="00EC466E">
        <w:rPr>
          <w:lang w:eastAsia="zh-CN"/>
        </w:rPr>
        <w:t xml:space="preserve">light. </w:t>
      </w:r>
      <w:r w:rsidR="008004E0">
        <w:rPr>
          <w:lang w:eastAsia="zh-CN"/>
        </w:rPr>
        <w:t xml:space="preserve">But in our models, we only consider grayscale illusions. Therefore, </w:t>
      </w:r>
      <w:r w:rsidR="00AF2469">
        <w:rPr>
          <w:lang w:eastAsia="zh-CN"/>
        </w:rPr>
        <w:t xml:space="preserve">we just consider those two variables as scalars where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m:t>
            </m:r>
            <m:r>
              <w:rPr>
                <w:rFonts w:ascii="Cambria Math" w:hAnsi="Cambria Math"/>
                <w:lang w:eastAsia="zh-CN"/>
              </w:rPr>
              <m:t>os</m:t>
            </m:r>
          </m:sub>
        </m:sSub>
      </m:oMath>
      <w:r w:rsidR="00AF2469">
        <w:rPr>
          <w:lang w:eastAsia="zh-CN"/>
        </w:rPr>
        <w:t xml:space="preserve"> represents how much light is cast on area </w:t>
      </w:r>
      <m:oMath>
        <m:r>
          <w:rPr>
            <w:rFonts w:ascii="Cambria Math" w:hAnsi="Cambria Math"/>
            <w:lang w:eastAsia="zh-CN"/>
          </w:rPr>
          <m:t>pos</m:t>
        </m:r>
      </m:oMath>
      <w:r w:rsidR="00AF2469">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F2469">
        <w:rPr>
          <w:lang w:eastAsia="zh-CN"/>
        </w:rPr>
        <w:t xml:space="preserve"> represents how much of the light is reflected by area </w:t>
      </w:r>
      <m:oMath>
        <m:r>
          <w:rPr>
            <w:rFonts w:ascii="Cambria Math" w:hAnsi="Cambria Math"/>
            <w:lang w:eastAsia="zh-CN"/>
          </w:rPr>
          <m:t>p</m:t>
        </m:r>
      </m:oMath>
      <w:r w:rsidR="00AF2469">
        <w:rPr>
          <w:lang w:eastAsia="zh-CN"/>
        </w:rPr>
        <w:t xml:space="preserve">. </w:t>
      </w:r>
      <w:r w:rsidR="00C84DEF">
        <w:rPr>
          <w:lang w:eastAsia="zh-CN"/>
        </w:rPr>
        <w:t xml:space="preserve">Higher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C84DEF">
        <w:rPr>
          <w:lang w:eastAsia="zh-CN"/>
        </w:rPr>
        <w:t xml:space="preserve"> is saying that more light is reflected and therefore area </w:t>
      </w:r>
      <m:oMath>
        <m:r>
          <w:rPr>
            <w:rFonts w:ascii="Cambria Math" w:hAnsi="Cambria Math"/>
            <w:lang w:eastAsia="zh-CN"/>
          </w:rPr>
          <m:t>pos</m:t>
        </m:r>
      </m:oMath>
      <w:r w:rsidR="00A24DAB">
        <w:rPr>
          <w:lang w:eastAsia="zh-CN"/>
        </w:rPr>
        <w:t xml:space="preserve"> </w:t>
      </w:r>
      <w:r w:rsidR="00006F3F">
        <w:rPr>
          <w:lang w:eastAsia="zh-CN"/>
        </w:rPr>
        <w:t xml:space="preserve">is </w:t>
      </w:r>
      <w:r w:rsidR="00A24DAB">
        <w:rPr>
          <w:lang w:eastAsia="zh-CN"/>
        </w:rPr>
        <w:t xml:space="preserve">lighter, when lower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24DAB">
        <w:rPr>
          <w:lang w:eastAsia="zh-CN"/>
        </w:rPr>
        <w:t xml:space="preserve"> </w:t>
      </w:r>
      <w:r w:rsidR="009B561A">
        <w:rPr>
          <w:lang w:eastAsia="zh-CN"/>
        </w:rPr>
        <w:t xml:space="preserve">means that area </w:t>
      </w:r>
      <m:oMath>
        <m:r>
          <w:rPr>
            <w:rFonts w:ascii="Cambria Math" w:hAnsi="Cambria Math"/>
            <w:lang w:eastAsia="zh-CN"/>
          </w:rPr>
          <m:t>pos</m:t>
        </m:r>
      </m:oMath>
      <w:r w:rsidR="009B561A">
        <w:rPr>
          <w:lang w:eastAsia="zh-CN"/>
        </w:rPr>
        <w:t xml:space="preserve"> is darker.</w:t>
      </w:r>
    </w:p>
    <w:p w14:paraId="33ECF21B" w14:textId="696B930A" w:rsidR="003C2BDB" w:rsidRPr="00932CF6" w:rsidRDefault="00312F01" w:rsidP="0090783D">
      <w:pPr>
        <w:ind w:firstLine="0"/>
        <w:rPr>
          <w:lang w:eastAsia="zh-CN"/>
        </w:rPr>
      </w:pPr>
      <w:r>
        <w:rPr>
          <w:lang w:eastAsia="zh-CN"/>
        </w:rPr>
        <w:t xml:space="preserve">For human observers, they would have some prior for both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EF4015">
        <w:rPr>
          <w:lang w:eastAsia="zh-CN"/>
        </w:rPr>
        <w:t>. In our models, those prior distributions would usually be Gaussian distributions.</w:t>
      </w:r>
      <w:r w:rsidR="00C56722">
        <w:rPr>
          <w:lang w:eastAsia="zh-CN"/>
        </w:rPr>
        <w:t xml:space="preserve"> </w:t>
      </w:r>
      <w:r w:rsidR="00EF4015">
        <w:rPr>
          <w:lang w:eastAsia="zh-CN"/>
        </w:rPr>
        <w:t xml:space="preserve">Then they would also have </w:t>
      </w:r>
      <w:r w:rsidR="00C56722">
        <w:rPr>
          <w:lang w:eastAsia="zh-CN"/>
        </w:rPr>
        <w:t xml:space="preserve">a </w:t>
      </w:r>
      <w:r w:rsidR="00862C24">
        <w:rPr>
          <w:lang w:eastAsia="zh-CN"/>
        </w:rPr>
        <w:t xml:space="preserve">formula </w:t>
      </w:r>
      <w:r w:rsidR="00C56722">
        <w:rPr>
          <w:lang w:eastAsia="zh-CN"/>
        </w:rPr>
        <w:t>for luminance (</w:t>
      </w:r>
      <m:oMath>
        <m:r>
          <w:rPr>
            <w:rFonts w:ascii="Cambria Math" w:hAnsi="Cambria Math"/>
            <w:lang w:eastAsia="zh-CN"/>
          </w:rPr>
          <m:t>l</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pos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C56722">
        <w:rPr>
          <w:lang w:eastAsia="zh-CN"/>
        </w:rPr>
        <w:t>)</w:t>
      </w:r>
      <w:r w:rsidR="00862C24">
        <w:rPr>
          <w:lang w:eastAsia="zh-CN"/>
        </w:rPr>
        <w:t xml:space="preserve"> (by physical rules)</w:t>
      </w:r>
      <w:r w:rsidR="00F640BB">
        <w:rPr>
          <w:lang w:eastAsia="zh-CN"/>
        </w:rPr>
        <w:t xml:space="preserve"> and </w:t>
      </w:r>
      <w:r w:rsidR="00862C24">
        <w:rPr>
          <w:lang w:eastAsia="zh-CN"/>
        </w:rPr>
        <w:t xml:space="preserve">likelihood function for </w:t>
      </w:r>
      <w:r w:rsidR="00F640BB">
        <w:rPr>
          <w:lang w:eastAsia="zh-CN"/>
        </w:rPr>
        <w:t>actually observed pixel values</w:t>
      </w:r>
      <w:r w:rsidR="00591EEA">
        <w:rPr>
          <w:lang w:eastAsia="zh-CN"/>
        </w:rPr>
        <w:t xml:space="preserve"> </w:t>
      </w:r>
      <w:r w:rsidR="00591EEA">
        <w:rPr>
          <w:lang w:eastAsia="zh-CN"/>
        </w:rPr>
        <w:lastRenderedPageBreak/>
        <w:t>(</w:t>
      </w:r>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e>
        </m:d>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r>
          <w:rPr>
            <w:rFonts w:ascii="Cambria Math" w:hAnsi="Cambria Math"/>
            <w:lang w:eastAsia="zh-CN"/>
          </w:rPr>
          <m:t>)</m:t>
        </m:r>
      </m:oMath>
      <w:r w:rsidR="00591EEA">
        <w:rPr>
          <w:lang w:eastAsia="zh-CN"/>
        </w:rPr>
        <w:t>)</w:t>
      </w:r>
      <w:r w:rsidR="00972B57">
        <w:rPr>
          <w:lang w:eastAsia="zh-CN"/>
        </w:rPr>
        <w:t>.</w:t>
      </w:r>
      <w:r w:rsidR="00323B97">
        <w:rPr>
          <w:lang w:eastAsia="zh-CN"/>
        </w:rPr>
        <w:t xml:space="preserve"> And using those observations, they could infer the posterior distributions of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323B97">
        <w:rPr>
          <w:lang w:eastAsia="zh-CN"/>
        </w:rPr>
        <w:t xml:space="preserve"> (</w:t>
      </w:r>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e>
        </m:d>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r>
          <w:rPr>
            <w:rFonts w:ascii="Cambria Math" w:hAnsi="Cambria Math"/>
            <w:lang w:eastAsia="zh-CN"/>
          </w:rPr>
          <m:t>)</m:t>
        </m:r>
      </m:oMath>
      <w:r w:rsidR="00323B97">
        <w:rPr>
          <w:lang w:eastAsia="zh-CN"/>
        </w:rPr>
        <w:t>).</w:t>
      </w:r>
      <w:r w:rsidR="00095147">
        <w:rPr>
          <w:lang w:eastAsia="zh-CN"/>
        </w:rPr>
        <w:t xml:space="preserve"> And in this </w:t>
      </w:r>
      <w:r w:rsidR="0014779A">
        <w:rPr>
          <w:lang w:eastAsia="zh-CN"/>
        </w:rPr>
        <w:t>paper</w:t>
      </w:r>
      <w:r w:rsidR="00095147">
        <w:rPr>
          <w:lang w:eastAsia="zh-CN"/>
        </w:rPr>
        <w:t xml:space="preserve">, we are especially interested in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095147">
        <w:rPr>
          <w:lang w:eastAsia="zh-CN"/>
        </w:rPr>
        <w:t xml:space="preserve"> for special areas.</w:t>
      </w:r>
    </w:p>
    <w:p w14:paraId="3DD099DA" w14:textId="6F37A43D" w:rsidR="003A34AF" w:rsidRDefault="003A34AF" w:rsidP="003A34AF">
      <w:pPr>
        <w:pStyle w:val="Heading1"/>
        <w:spacing w:before="220"/>
      </w:pPr>
      <w:r>
        <w:t>Related work</w:t>
      </w:r>
    </w:p>
    <w:p w14:paraId="08FFEB10" w14:textId="01E97441" w:rsidR="00973092" w:rsidRDefault="004E3632" w:rsidP="00973092">
      <w:pPr>
        <w:pStyle w:val="NormalSectionStart"/>
      </w:pPr>
      <w:r>
        <w:t>There have been many works explaining the illusions in different levels using different methods.</w:t>
      </w:r>
    </w:p>
    <w:p w14:paraId="18307625" w14:textId="77777777" w:rsidR="00654722" w:rsidRDefault="00654722" w:rsidP="00654722">
      <w:pPr>
        <w:ind w:firstLine="0"/>
      </w:pPr>
      <w:r w:rsidRPr="00903347">
        <w:t>Brainard</w:t>
      </w:r>
      <w:r>
        <w:t xml:space="preserve"> et al. [4] has tried to use Bayesian inference models to explain those similar illusions. They proposed the illumination, reflectance, and luminance models where they used local pixel values to infer illumination. Our model for SC-illusion is similar to theirs. But they did not have a hierarchical Bayesian models for A-illusion.</w:t>
      </w:r>
    </w:p>
    <w:p w14:paraId="0456FCE4" w14:textId="77FAF4D6" w:rsidR="00654722" w:rsidRPr="00654722" w:rsidRDefault="00654722" w:rsidP="00654722">
      <w:pPr>
        <w:ind w:firstLine="0"/>
      </w:pPr>
      <w:r>
        <w:t>It is mostly believed that the underlying neural mechanism might be related to the properties of ON-and OFF-center ganglion cells [7]. But it’s still not well understood and many details need to be filled [4].</w:t>
      </w:r>
    </w:p>
    <w:p w14:paraId="369A2CD6" w14:textId="227F2FBC" w:rsidR="007864FB" w:rsidRPr="004E3632" w:rsidRDefault="0055010C" w:rsidP="00103A5D">
      <w:pPr>
        <w:ind w:firstLine="0"/>
      </w:pPr>
      <w:r>
        <w:t xml:space="preserve">After proposed by Adelson [1], those illusions are </w:t>
      </w:r>
      <w:r w:rsidR="005E191A">
        <w:t xml:space="preserve">hot topics for vision research for many years [2,3,4]. </w:t>
      </w:r>
      <w:r w:rsidR="005E0D2D">
        <w:t>People also proposed similar illusions under the name of color constancy [8].</w:t>
      </w:r>
      <w:r w:rsidR="00EB28F1">
        <w:t xml:space="preserve"> There are also many other</w:t>
      </w:r>
      <w:r w:rsidR="00453D09">
        <w:t xml:space="preserve"> illusions such as </w:t>
      </w:r>
      <w:r w:rsidR="00453D09" w:rsidRPr="00453D09">
        <w:t>Kanizsa's Triangle</w:t>
      </w:r>
      <w:r w:rsidR="00453D09">
        <w:t xml:space="preserve"> and </w:t>
      </w:r>
      <w:r w:rsidR="00453D09" w:rsidRPr="00453D09">
        <w:t xml:space="preserve">Rabbit–duck </w:t>
      </w:r>
      <w:r w:rsidR="00453D09">
        <w:t>illusion, which are possibly related to other properties of vision.</w:t>
      </w:r>
    </w:p>
    <w:p w14:paraId="166DBF35" w14:textId="0B4D070F" w:rsidR="00F233DB" w:rsidRDefault="003A34AF" w:rsidP="00F233DB">
      <w:pPr>
        <w:pStyle w:val="Heading1"/>
        <w:spacing w:before="220"/>
      </w:pPr>
      <w:r>
        <w:t>Results</w:t>
      </w:r>
    </w:p>
    <w:p w14:paraId="3B6E5C37" w14:textId="15869C5A" w:rsidR="00F233DB" w:rsidRDefault="00F233DB" w:rsidP="00F233DB">
      <w:pPr>
        <w:ind w:firstLine="0"/>
        <w:rPr>
          <w:color w:val="000000"/>
        </w:rPr>
      </w:pPr>
      <w:r>
        <w:t xml:space="preserve">Before explaining our results, we would first introduce the basic models we currently have for </w:t>
      </w:r>
      <w:r w:rsidR="00E762EF">
        <w:t xml:space="preserve">human observers viewing </w:t>
      </w:r>
      <w:r w:rsidR="000C4A6E">
        <w:rPr>
          <w:color w:val="000000"/>
        </w:rPr>
        <w:t>SC-illusion</w:t>
      </w:r>
      <w:r>
        <w:rPr>
          <w:color w:val="000000"/>
        </w:rPr>
        <w:t xml:space="preserve"> and </w:t>
      </w:r>
      <w:r w:rsidR="00C92A31">
        <w:rPr>
          <w:color w:val="000000"/>
        </w:rPr>
        <w:t>A-illusion</w:t>
      </w:r>
      <w:r>
        <w:rPr>
          <w:color w:val="000000"/>
        </w:rPr>
        <w:t xml:space="preserve">. See </w:t>
      </w:r>
      <w:r w:rsidR="00EC2841">
        <w:rPr>
          <w:color w:val="000000"/>
        </w:rPr>
        <w:t xml:space="preserve">Fig. 1 </w:t>
      </w:r>
      <w:r>
        <w:rPr>
          <w:color w:val="000000"/>
        </w:rPr>
        <w:t>below for an example of SC-illusion.</w:t>
      </w:r>
    </w:p>
    <w:p w14:paraId="0F3F51BB" w14:textId="77777777" w:rsidR="00F233DB" w:rsidRDefault="00F233DB" w:rsidP="00F233DB">
      <w:pPr>
        <w:jc w:val="center"/>
        <w:rPr>
          <w:color w:val="000000"/>
        </w:rPr>
      </w:pPr>
      <w:r w:rsidRPr="009E1FA6">
        <w:rPr>
          <w:noProof/>
          <w:color w:val="000000"/>
          <w:lang w:eastAsia="zh-CN"/>
        </w:rPr>
        <w:drawing>
          <wp:inline distT="0" distB="0" distL="0" distR="0" wp14:anchorId="2D625EFA" wp14:editId="31E277EF">
            <wp:extent cx="22860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000" cy="1143000"/>
                    </a:xfrm>
                    <a:prstGeom prst="rect">
                      <a:avLst/>
                    </a:prstGeom>
                  </pic:spPr>
                </pic:pic>
              </a:graphicData>
            </a:graphic>
          </wp:inline>
        </w:drawing>
      </w:r>
    </w:p>
    <w:p w14:paraId="0B2F371F" w14:textId="77777777" w:rsidR="00F233DB" w:rsidRDefault="00F233DB" w:rsidP="00F233DB">
      <w:pPr>
        <w:jc w:val="center"/>
        <w:rPr>
          <w:color w:val="000000"/>
          <w:szCs w:val="18"/>
        </w:rPr>
      </w:pPr>
      <w:r w:rsidRPr="00D85A1D">
        <w:rPr>
          <w:color w:val="000000"/>
          <w:szCs w:val="18"/>
        </w:rPr>
        <w:t>Fig 1. SC-illusion</w:t>
      </w:r>
    </w:p>
    <w:p w14:paraId="58A3B94E" w14:textId="70E81B08" w:rsidR="000D2B23" w:rsidRDefault="000D2B23" w:rsidP="004A455F">
      <w:pPr>
        <w:ind w:firstLine="0"/>
        <w:rPr>
          <w:color w:val="000000"/>
        </w:rPr>
      </w:pPr>
      <w:r>
        <w:rPr>
          <w:color w:val="000000"/>
        </w:rPr>
        <w:t>SC-illusion is comparatively easier, as there is no 3D object presenting and human observer do not need to inference anything about whether there are shadows in this area. For simplification, we would refer the two center squares as L-AOI and R-AOI (L/R for left/right, and AOI for area of interest). SC-illusion</w:t>
      </w:r>
      <w:r w:rsidR="004A455F">
        <w:rPr>
          <w:color w:val="000000"/>
        </w:rPr>
        <w:t xml:space="preserve"> shows that human observers would perceive the </w:t>
      </w:r>
      <w:r>
        <w:rPr>
          <w:color w:val="000000"/>
        </w:rPr>
        <w:t xml:space="preserve">color (reflectance in our model) for L/R-AOI </w:t>
      </w:r>
      <w:r w:rsidR="004A455F">
        <w:rPr>
          <w:color w:val="000000"/>
        </w:rPr>
        <w:t xml:space="preserve">being different, while they </w:t>
      </w:r>
      <w:r>
        <w:rPr>
          <w:color w:val="000000"/>
        </w:rPr>
        <w:t xml:space="preserve">actually </w:t>
      </w:r>
      <w:r w:rsidR="004A455F">
        <w:rPr>
          <w:color w:val="000000"/>
        </w:rPr>
        <w:t xml:space="preserve">have the </w:t>
      </w:r>
      <w:r>
        <w:rPr>
          <w:color w:val="000000"/>
        </w:rPr>
        <w:t>same pixel</w:t>
      </w:r>
      <w:r w:rsidR="004A455F">
        <w:rPr>
          <w:color w:val="000000"/>
        </w:rPr>
        <w:t xml:space="preserve"> value (luminance in our model). Our hypothesis</w:t>
      </w:r>
      <w:r>
        <w:rPr>
          <w:color w:val="000000"/>
        </w:rPr>
        <w:t xml:space="preserve"> is</w:t>
      </w:r>
      <w:r w:rsidR="004A455F">
        <w:rPr>
          <w:color w:val="000000"/>
        </w:rPr>
        <w:t xml:space="preserve"> that this is</w:t>
      </w:r>
      <w:r>
        <w:rPr>
          <w:color w:val="000000"/>
        </w:rPr>
        <w:t xml:space="preserve"> due to the different backgrounds of those two</w:t>
      </w:r>
      <w:r w:rsidR="00A70212">
        <w:rPr>
          <w:color w:val="000000"/>
        </w:rPr>
        <w:t xml:space="preserve"> AOIs with the assumption that</w:t>
      </w:r>
      <w:r>
        <w:rPr>
          <w:color w:val="000000"/>
        </w:rPr>
        <w:t xml:space="preserve"> human observers</w:t>
      </w:r>
      <w:r w:rsidR="00F20C04">
        <w:rPr>
          <w:color w:val="000000"/>
        </w:rPr>
        <w:t xml:space="preserve"> are actively inferring both the illumination and reflectance based on the</w:t>
      </w:r>
      <w:r w:rsidR="00E6505B">
        <w:rPr>
          <w:color w:val="000000"/>
        </w:rPr>
        <w:t xml:space="preserve"> local</w:t>
      </w:r>
      <w:r w:rsidR="00F20C04">
        <w:rPr>
          <w:color w:val="000000"/>
        </w:rPr>
        <w:t xml:space="preserve"> luminance observed</w:t>
      </w:r>
      <w:r>
        <w:rPr>
          <w:color w:val="000000"/>
        </w:rPr>
        <w:t>.</w:t>
      </w:r>
    </w:p>
    <w:p w14:paraId="1C08C985" w14:textId="4C6AC295" w:rsidR="000D2B23" w:rsidRDefault="000D2B23" w:rsidP="00A70212">
      <w:pPr>
        <w:ind w:firstLine="0"/>
        <w:rPr>
          <w:color w:val="000000"/>
        </w:rPr>
      </w:pPr>
      <w:r>
        <w:rPr>
          <w:color w:val="000000"/>
        </w:rPr>
        <w:t>But for A-illusion,</w:t>
      </w:r>
      <w:r w:rsidR="00776CB4">
        <w:rPr>
          <w:color w:val="000000"/>
        </w:rPr>
        <w:t xml:space="preserve"> the existence of the 3D object</w:t>
      </w:r>
      <w:r w:rsidR="002F6C9D">
        <w:rPr>
          <w:color w:val="000000"/>
        </w:rPr>
        <w:t xml:space="preserve"> is indicating that some of the surface is under shadows and should have lower illumination</w:t>
      </w:r>
      <w:r>
        <w:rPr>
          <w:color w:val="000000"/>
        </w:rPr>
        <w:t xml:space="preserve">. Thus, we need to explicitly model the </w:t>
      </w:r>
      <w:r w:rsidR="002F6C9D">
        <w:rPr>
          <w:color w:val="000000"/>
        </w:rPr>
        <w:t>different mechanism</w:t>
      </w:r>
      <w:r>
        <w:rPr>
          <w:color w:val="000000"/>
        </w:rPr>
        <w:t xml:space="preserve"> of</w:t>
      </w:r>
      <w:r w:rsidR="002F6C9D">
        <w:rPr>
          <w:color w:val="000000"/>
        </w:rPr>
        <w:t xml:space="preserve"> inferring the</w:t>
      </w:r>
      <w:r>
        <w:rPr>
          <w:color w:val="000000"/>
        </w:rPr>
        <w:t xml:space="preserve"> illumination </w:t>
      </w:r>
      <w:r w:rsidR="002F6C9D">
        <w:rPr>
          <w:color w:val="000000"/>
        </w:rPr>
        <w:t xml:space="preserve">with or </w:t>
      </w:r>
      <w:r w:rsidR="002F6C9D">
        <w:rPr>
          <w:color w:val="000000"/>
        </w:rPr>
        <w:lastRenderedPageBreak/>
        <w:t>without shadows</w:t>
      </w:r>
      <w:r>
        <w:rPr>
          <w:color w:val="000000"/>
        </w:rPr>
        <w:t xml:space="preserve">, </w:t>
      </w:r>
      <w:r w:rsidR="002F6C9D">
        <w:rPr>
          <w:color w:val="000000"/>
        </w:rPr>
        <w:t>as well as</w:t>
      </w:r>
      <w:r>
        <w:rPr>
          <w:color w:val="000000"/>
        </w:rPr>
        <w:t xml:space="preserve"> the influence of different backgrounds. We </w:t>
      </w:r>
      <w:r w:rsidR="002F6C9D">
        <w:rPr>
          <w:color w:val="000000"/>
        </w:rPr>
        <w:t xml:space="preserve">would need </w:t>
      </w:r>
      <w:r w:rsidR="00A374D7">
        <w:rPr>
          <w:color w:val="000000"/>
        </w:rPr>
        <w:t xml:space="preserve">two more steps from SC-illusion. The first step is to tell which areas are under shadows </w:t>
      </w:r>
      <w:r>
        <w:rPr>
          <w:color w:val="000000"/>
        </w:rPr>
        <w:t xml:space="preserve">by giving </w:t>
      </w:r>
      <w:r w:rsidR="00A374D7">
        <w:rPr>
          <w:color w:val="000000"/>
        </w:rPr>
        <w:t>the existence of 3D object</w:t>
      </w:r>
      <w:r>
        <w:rPr>
          <w:color w:val="000000"/>
        </w:rPr>
        <w:t>.</w:t>
      </w:r>
      <w:r w:rsidR="00A374D7">
        <w:rPr>
          <w:color w:val="000000"/>
        </w:rPr>
        <w:t xml:space="preserve"> After that,</w:t>
      </w:r>
      <w:r>
        <w:rPr>
          <w:color w:val="000000"/>
        </w:rPr>
        <w:t xml:space="preserve"> we would </w:t>
      </w:r>
      <w:r w:rsidR="00A374D7">
        <w:rPr>
          <w:color w:val="000000"/>
        </w:rPr>
        <w:t>have two different models of inferring illumination from luminance observed (for shadow areas and areas without shadows)</w:t>
      </w:r>
      <w:r>
        <w:rPr>
          <w:color w:val="000000"/>
        </w:rPr>
        <w:t xml:space="preserve">. Therefore, </w:t>
      </w:r>
      <w:r w:rsidR="00A374D7">
        <w:rPr>
          <w:color w:val="000000"/>
        </w:rPr>
        <w:t xml:space="preserve">we are effectively modelling A-illusion </w:t>
      </w:r>
      <w:r w:rsidR="00B2152F">
        <w:rPr>
          <w:color w:val="000000"/>
        </w:rPr>
        <w:t>using a hierarchical Bayesian model.</w:t>
      </w:r>
    </w:p>
    <w:p w14:paraId="279AC2DB" w14:textId="5F80EC0E" w:rsidR="000D2B23" w:rsidRPr="000D2B23" w:rsidRDefault="000D2B23" w:rsidP="000D2B23">
      <w:pPr>
        <w:rPr>
          <w:color w:val="000000"/>
        </w:rPr>
      </w:pPr>
      <w:r>
        <w:rPr>
          <w:color w:val="000000"/>
        </w:rPr>
        <w:t>In the next few sections, we would first introduce the theoretic models for SC-illusion, then some experiment results support</w:t>
      </w:r>
      <w:r w:rsidR="008B16AE">
        <w:rPr>
          <w:color w:val="000000"/>
        </w:rPr>
        <w:t>ing</w:t>
      </w:r>
      <w:r>
        <w:rPr>
          <w:color w:val="000000"/>
        </w:rPr>
        <w:t xml:space="preserve"> that, the theoretic models for A-illusion</w:t>
      </w:r>
      <w:r w:rsidR="00116530">
        <w:rPr>
          <w:color w:val="000000"/>
        </w:rPr>
        <w:t xml:space="preserve"> (to be finished)</w:t>
      </w:r>
      <w:r>
        <w:rPr>
          <w:color w:val="000000"/>
        </w:rPr>
        <w:t>, and the related experiment results</w:t>
      </w:r>
      <w:r w:rsidR="00116530">
        <w:rPr>
          <w:color w:val="000000"/>
        </w:rPr>
        <w:t xml:space="preserve"> (to be finished)</w:t>
      </w:r>
      <w:r>
        <w:rPr>
          <w:color w:val="000000"/>
        </w:rPr>
        <w:t>.</w:t>
      </w:r>
    </w:p>
    <w:p w14:paraId="00163F16" w14:textId="0B92D8F5" w:rsidR="009D07A9" w:rsidRDefault="000D2B23" w:rsidP="009D07A9">
      <w:pPr>
        <w:pStyle w:val="Heading2"/>
      </w:pPr>
      <w:r>
        <w:t>Theoretic models for SC-illusion</w:t>
      </w:r>
    </w:p>
    <w:p w14:paraId="08DDCB52" w14:textId="76E455A2" w:rsidR="000D2B23" w:rsidRDefault="000D2B23" w:rsidP="000D2B23">
      <w:pPr>
        <w:ind w:firstLine="0"/>
      </w:pPr>
      <w:r>
        <w:t xml:space="preserve">The picture in Fig 1 has the size of </w:t>
      </w:r>
      <m:oMath>
        <m:r>
          <w:rPr>
            <w:rFonts w:ascii="Cambria Math" w:hAnsi="Cambria Math"/>
          </w:rPr>
          <m:t>180×90</m:t>
        </m:r>
      </m:oMath>
      <w:r>
        <w:t xml:space="preserve"> (with the AOI in the size of </w:t>
      </w:r>
      <m:oMath>
        <m:r>
          <w:rPr>
            <w:rFonts w:ascii="Cambria Math" w:hAnsi="Cambria Math"/>
          </w:rPr>
          <m:t>30×30</m:t>
        </m:r>
      </m:oMath>
      <w:r>
        <w:t xml:space="preserve">), but for theoretically simplification and as we human observers tend to give inference to a large continuous regions of the same color rather than pixel by pixel, we group the pixels into </w:t>
      </w:r>
      <m:oMath>
        <m:r>
          <w:rPr>
            <w:rFonts w:ascii="Cambria Math" w:hAnsi="Cambria Math"/>
          </w:rPr>
          <m:t>6×3</m:t>
        </m:r>
      </m:oMath>
      <w:r>
        <w:t xml:space="preserve"> “superpixels” with each superpixel having size of </w:t>
      </w:r>
      <m:oMath>
        <m:r>
          <w:rPr>
            <w:rFonts w:ascii="Cambria Math" w:hAnsi="Cambria Math"/>
          </w:rPr>
          <m:t>30×30</m:t>
        </m:r>
      </m:oMath>
      <w:r>
        <w:t xml:space="preserve"> and indexing them using </w:t>
      </w:r>
      <m:oMath>
        <m:r>
          <w:rPr>
            <w:rFonts w:ascii="Cambria Math" w:hAnsi="Cambria Math"/>
          </w:rPr>
          <m:t>(i,j)</m:t>
        </m:r>
      </m:oMath>
      <w:r>
        <w:t xml:space="preserve">, where </w:t>
      </w:r>
      <m:oMath>
        <m:r>
          <w:rPr>
            <w:rFonts w:ascii="Cambria Math" w:hAnsi="Cambria Math"/>
          </w:rPr>
          <m:t>i</m:t>
        </m:r>
      </m:oMath>
      <w:r>
        <w:t xml:space="preserve"> ranges from 0 to 5 and </w:t>
      </w:r>
      <m:oMath>
        <m:r>
          <w:rPr>
            <w:rFonts w:ascii="Cambria Math" w:hAnsi="Cambria Math"/>
          </w:rPr>
          <m:t>j</m:t>
        </m:r>
      </m:oMath>
      <w:r>
        <w:t xml:space="preserve"> ranges from 0 to 2. So the L-AOI is in the position of </w:t>
      </w:r>
      <m:oMath>
        <m:r>
          <w:rPr>
            <w:rFonts w:ascii="Cambria Math" w:hAnsi="Cambria Math"/>
          </w:rPr>
          <m:t>(1,1)</m:t>
        </m:r>
      </m:oMath>
      <w:r>
        <w:t xml:space="preserve"> and R-AOI is at </w:t>
      </w:r>
      <m:oMath>
        <m:r>
          <w:rPr>
            <w:rFonts w:ascii="Cambria Math" w:hAnsi="Cambria Math"/>
          </w:rPr>
          <m:t>(4,1)</m:t>
        </m:r>
      </m:oMath>
      <w:r>
        <w:t>. As indicated above, each superpixel has its own reflectance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w:t>
      </w:r>
      <w:r w:rsidR="0005765C">
        <w:t>, illumination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05765C">
        <w:t>)</w:t>
      </w:r>
      <w:r>
        <w:t xml:space="preserve"> and luminance (</w:t>
      </w:r>
      <m:oMath>
        <m:sSub>
          <m:sSubPr>
            <m:ctrlPr>
              <w:rPr>
                <w:rFonts w:ascii="Cambria Math" w:hAnsi="Cambria Math"/>
                <w:i/>
              </w:rPr>
            </m:ctrlPr>
          </m:sSubPr>
          <m:e>
            <m:r>
              <w:rPr>
                <w:rFonts w:ascii="Cambria Math" w:hAnsi="Cambria Math"/>
              </w:rPr>
              <m:t>lu</m:t>
            </m:r>
          </m:e>
          <m:sub>
            <m:r>
              <w:rPr>
                <w:rFonts w:ascii="Cambria Math" w:hAnsi="Cambria Math"/>
              </w:rPr>
              <m:t>i,j</m:t>
            </m:r>
          </m:sub>
        </m:sSub>
      </m:oMath>
      <w:r>
        <w:t xml:space="preserve">). And the pixel value observed is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If we assume that each superpixel is independent from each other, we could have a model as below</w:t>
      </w:r>
      <w:r w:rsidR="00AB6344">
        <w:t xml:space="preserve"> (</w:t>
      </w:r>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oMath>
      <w:r w:rsidR="00AB6344">
        <w:t xml:space="preserve"> means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AB6344">
        <w:t xml:space="preserve"> has a prior of a Gaussian distribution centered at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AB6344">
        <w:t xml:space="preserve"> with standard deviation of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AE2C16">
        <w:t xml:space="preserve"> and </w:t>
      </w:r>
      <m:oMath>
        <m:r>
          <w:rPr>
            <w:rFonts w:ascii="Cambria Math" w:hAnsi="Cambria Math"/>
          </w:rPr>
          <m:t>w</m:t>
        </m:r>
      </m:oMath>
      <w:r w:rsidR="00AE2C16">
        <w:t xml:space="preserve"> is the collection of all param</w:t>
      </w:r>
      <w:r w:rsidR="00905AAD">
        <w:t>e</w:t>
      </w:r>
      <w:r w:rsidR="00AE2C16">
        <w:t>ters</w:t>
      </w:r>
      <w:r w:rsidR="00AB6344">
        <w:t>)</w:t>
      </w:r>
      <w:r>
        <w:t>:</w:t>
      </w:r>
    </w:p>
    <w:p w14:paraId="5434DD6F" w14:textId="3F16387F" w:rsidR="000D2B23" w:rsidRPr="00425F2B" w:rsidRDefault="007F5FB5" w:rsidP="000D2B23">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m:t>
          </m:r>
        </m:oMath>
      </m:oMathPara>
    </w:p>
    <w:p w14:paraId="5C60137D" w14:textId="00624C31" w:rsidR="000D2B23" w:rsidRPr="00426C5C" w:rsidRDefault="000D2B23" w:rsidP="00AE2C16">
      <m:oMathPara>
        <m:oMath>
          <m:r>
            <w:rPr>
              <w:rFonts w:ascii="Cambria Math" w:hAnsi="Cambria Math"/>
            </w:rPr>
            <m:t xml:space="preserve"> </m:t>
          </m:r>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oMath>
      </m:oMathPara>
    </w:p>
    <w:p w14:paraId="4F9F74C7" w14:textId="58CE60BE" w:rsidR="00426C5C" w:rsidRPr="00425F2B" w:rsidRDefault="00426C5C" w:rsidP="000D2B23">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w)~N</m:t>
          </m:r>
          <m:d>
            <m:dPr>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lu</m:t>
                  </m:r>
                </m:sub>
              </m:sSub>
            </m:e>
          </m:d>
        </m:oMath>
      </m:oMathPara>
    </w:p>
    <w:p w14:paraId="6CD8938D" w14:textId="0C041015" w:rsidR="000D2B23" w:rsidRDefault="000D2B23" w:rsidP="000D2B23">
      <w:pPr>
        <w:ind w:firstLine="0"/>
      </w:pPr>
      <w:r>
        <w:t>To introduce the influence of backgrounds,</w:t>
      </w:r>
      <w:r w:rsidR="001B672B">
        <w:t xml:space="preserve"> </w:t>
      </w:r>
      <w:r>
        <w:t xml:space="preserve">we make </w:t>
      </w:r>
      <w:r w:rsidR="002E6688">
        <w:t xml:space="preserve">several </w:t>
      </w:r>
      <w:r>
        <w:t>assumption</w:t>
      </w:r>
      <w:r w:rsidR="002E6688">
        <w:t>s.</w:t>
      </w:r>
      <w:r>
        <w:t xml:space="preserve"> </w:t>
      </w:r>
      <w:r w:rsidR="002E6688">
        <w:t xml:space="preserve">The first assumption is the </w:t>
      </w:r>
      <w:r>
        <w:t>existence of spatial continuity for the inference of</w:t>
      </w:r>
      <w:r w:rsidR="002E6688">
        <w:t xml:space="preserve"> illumination</w:t>
      </w:r>
      <w:r>
        <w:t>:</w:t>
      </w:r>
    </w:p>
    <w:p w14:paraId="4BA16CB3" w14:textId="3B59D195" w:rsidR="000D2B23" w:rsidRPr="00F501D9" w:rsidRDefault="001B4C91" w:rsidP="00F501D9">
      <w:pPr>
        <w:ind w:firstLine="0"/>
      </w:pPr>
      <m:oMathPara>
        <m:oMath>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r>
            <m:rPr>
              <m:sty m:val="p"/>
            </m:rPr>
            <w:rPr>
              <w:rFonts w:ascii="Cambria Math" w:hAnsi="Cambria Math"/>
            </w:rPr>
            <m:t>mean</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d>
            <m:dPr>
              <m:ctrlPr>
                <w:rPr>
                  <w:rFonts w:ascii="Cambria Math" w:hAnsi="Cambria Math"/>
                  <w:i/>
                </w:rPr>
              </m:ctrlPr>
            </m:dPr>
            <m:e>
              <m:r>
                <w:rPr>
                  <w:rFonts w:ascii="Cambria Math" w:hAnsi="Cambria Math"/>
                </w:rPr>
                <m:t>k,l</m:t>
              </m:r>
            </m:e>
          </m:d>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m:oMathPara>
    </w:p>
    <w:p w14:paraId="18BA0E6C" w14:textId="47285673" w:rsidR="00F501D9" w:rsidRPr="002B46E9" w:rsidRDefault="00F501D9" w:rsidP="000D2B23">
      <m:oMathPara>
        <m:oMath>
          <m:r>
            <w:rPr>
              <w:rFonts w:ascii="Cambria Math" w:hAnsi="Cambria Math"/>
            </w:rPr>
            <m:t>P</m:t>
          </m:r>
          <m:d>
            <m:dPr>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i,j</m:t>
                  </m:r>
                </m:sub>
              </m:sSub>
            </m:e>
          </m:d>
          <m:r>
            <w:rPr>
              <w:rFonts w:ascii="Cambria Math" w:hAnsi="Cambria Math"/>
            </w:rPr>
            <m:t>w)~N(0,</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m:oMathPara>
    </w:p>
    <w:p w14:paraId="0AD3FF33" w14:textId="77777777" w:rsidR="000D2B23" w:rsidRDefault="000D2B23" w:rsidP="000D2B23">
      <w:pPr>
        <w:ind w:firstLine="0"/>
      </w:pPr>
      <w:r>
        <w:t xml:space="preserve">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the set of indexes for nearby superpixels of </w:t>
      </w:r>
      <m:oMath>
        <m:r>
          <w:rPr>
            <w:rFonts w:ascii="Cambria Math" w:hAnsi="Cambria Math"/>
          </w:rPr>
          <m:t>(i,j)</m:t>
        </m:r>
      </m:oMath>
      <w:r>
        <w:t>:</w:t>
      </w:r>
    </w:p>
    <w:p w14:paraId="55E4E4BA" w14:textId="77777777" w:rsidR="00AB6344" w:rsidRPr="00AB6344" w:rsidRDefault="007F5FB5" w:rsidP="000D2B23">
      <w:pPr>
        <w:rPr>
          <w:rFonts w:eastAsia="Times"/>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k,l</m:t>
                  </m:r>
                </m:e>
              </m:d>
            </m:e>
          </m:d>
          <m:r>
            <m:rPr>
              <m:sty m:val="p"/>
            </m:rPr>
            <w:rPr>
              <w:rFonts w:ascii="Cambria Math" w:hAnsi="Cambria Math"/>
            </w:rPr>
            <m:t>abs</m:t>
          </m:r>
          <m:d>
            <m:dPr>
              <m:ctrlPr>
                <w:rPr>
                  <w:rFonts w:ascii="Cambria Math" w:hAnsi="Cambria Math"/>
                </w:rPr>
              </m:ctrlPr>
            </m:dPr>
            <m:e>
              <m:r>
                <w:rPr>
                  <w:rFonts w:ascii="Cambria Math" w:hAnsi="Cambria Math"/>
                </w:rPr>
                <m:t>k-i</m:t>
              </m:r>
            </m:e>
          </m:d>
          <m:r>
            <m:rPr>
              <m:sty m:val="p"/>
            </m:rPr>
            <w:rPr>
              <w:rFonts w:ascii="Cambria Math" w:hAnsi="Cambria Math"/>
            </w:rPr>
            <m:t>+abs</m:t>
          </m:r>
          <m:d>
            <m:dPr>
              <m:ctrlPr>
                <w:rPr>
                  <w:rFonts w:ascii="Cambria Math" w:hAnsi="Cambria Math"/>
                  <w:i/>
                </w:rPr>
              </m:ctrlPr>
            </m:dPr>
            <m:e>
              <m:r>
                <w:rPr>
                  <w:rFonts w:ascii="Cambria Math" w:hAnsi="Cambria Math"/>
                </w:rPr>
                <m:t>l-j</m:t>
              </m:r>
            </m:e>
          </m:d>
          <m:r>
            <w:rPr>
              <w:rFonts w:ascii="Cambria Math" w:hAnsi="Cambria Math"/>
            </w:rPr>
            <m:t>=1,</m:t>
          </m:r>
        </m:oMath>
      </m:oMathPara>
    </w:p>
    <w:p w14:paraId="01F1F7C9" w14:textId="49279F8B" w:rsidR="000D2B23" w:rsidRPr="00664E7B" w:rsidRDefault="000D2B23" w:rsidP="000D2B23">
      <m:oMathPara>
        <m:oMath>
          <m:r>
            <w:rPr>
              <w:rFonts w:ascii="Cambria Math" w:hAnsi="Cambria Math"/>
            </w:rPr>
            <m:t xml:space="preserve"> k</m:t>
          </m:r>
          <m:r>
            <w:rPr>
              <w:rFonts w:ascii="Cambria Math" w:hAnsi="Cambria Math" w:hint="eastAsia"/>
            </w:rPr>
            <m:t>∈</m:t>
          </m:r>
          <m:d>
            <m:dPr>
              <m:begChr m:val="["/>
              <m:endChr m:val="]"/>
              <m:ctrlPr>
                <w:rPr>
                  <w:rFonts w:ascii="Cambria Math" w:hAnsi="Cambria Math"/>
                  <w:i/>
                </w:rPr>
              </m:ctrlPr>
            </m:dPr>
            <m:e>
              <m:r>
                <w:rPr>
                  <w:rFonts w:ascii="Cambria Math" w:hAnsi="Cambria Math"/>
                </w:rPr>
                <m:t>0,5</m:t>
              </m:r>
            </m:e>
          </m:d>
          <m:r>
            <w:rPr>
              <w:rFonts w:ascii="Cambria Math" w:hAnsi="Cambria Math"/>
            </w:rPr>
            <m:t>, j</m:t>
          </m:r>
          <m:r>
            <w:rPr>
              <w:rFonts w:ascii="Cambria Math" w:hAnsi="Cambria Math" w:hint="eastAsia"/>
            </w:rPr>
            <m:t>∈</m:t>
          </m:r>
          <m:r>
            <w:rPr>
              <w:rFonts w:ascii="Cambria Math" w:hAnsi="Cambria Math"/>
            </w:rPr>
            <m:t>[0,2]}</m:t>
          </m:r>
        </m:oMath>
      </m:oMathPara>
    </w:p>
    <w:p w14:paraId="7FC3ED1B" w14:textId="00A410DA" w:rsidR="00664E7B" w:rsidRDefault="00664E7B" w:rsidP="00664E7B">
      <w:pPr>
        <w:ind w:firstLine="0"/>
      </w:pPr>
      <w:r>
        <w:t xml:space="preserve">We also hypothesis that </w:t>
      </w:r>
      <w:r w:rsidR="00FD7910">
        <w:t>human observers are inferring the illumination by the observed luminance</w:t>
      </w:r>
      <w:r w:rsidR="000F4D8A">
        <w:t xml:space="preserve">, which could be possibly modelled as that the </w:t>
      </w:r>
      <w:r w:rsidR="00396916">
        <w:t xml:space="preserve">local </w:t>
      </w:r>
      <w:r w:rsidR="000F4D8A">
        <w:t xml:space="preserve">illumination </w:t>
      </w:r>
      <w:r w:rsidR="00396916">
        <w:t xml:space="preserve">should be proportional to </w:t>
      </w:r>
      <w:r w:rsidR="000F4D8A">
        <w:t>locally averaged luminance</w:t>
      </w:r>
      <w:r w:rsidR="00EE40EC">
        <w:t xml:space="preserve"> (</w:t>
      </w:r>
      <m:oMath>
        <m:r>
          <w:rPr>
            <w:rFonts w:ascii="Cambria Math" w:hAnsi="Cambria Math"/>
          </w:rPr>
          <m:t>Ll</m:t>
        </m:r>
        <m:sSub>
          <m:sSubPr>
            <m:ctrlPr>
              <w:rPr>
                <w:rFonts w:ascii="Cambria Math" w:hAnsi="Cambria Math"/>
                <w:i/>
              </w:rPr>
            </m:ctrlPr>
          </m:sSubPr>
          <m:e>
            <m:r>
              <w:rPr>
                <w:rFonts w:ascii="Cambria Math" w:hAnsi="Cambria Math"/>
              </w:rPr>
              <m:t>u</m:t>
            </m:r>
          </m:e>
          <m:sub>
            <m:r>
              <w:rPr>
                <w:rFonts w:ascii="Cambria Math" w:hAnsi="Cambria Math"/>
              </w:rPr>
              <m:t>i,j</m:t>
            </m:r>
          </m:sub>
        </m:sSub>
      </m:oMath>
      <w:r w:rsidR="00EE40EC">
        <w:t>)</w:t>
      </w:r>
      <w:r w:rsidR="00396916">
        <w:t>:</w:t>
      </w:r>
    </w:p>
    <w:p w14:paraId="16D7EBCA" w14:textId="54600983" w:rsidR="00A3140A" w:rsidRPr="00C33F2E" w:rsidRDefault="00396916" w:rsidP="00C33F2E">
      <w:pPr>
        <w:ind w:firstLine="0"/>
      </w:pPr>
      <m:oMathPara>
        <m:oMath>
          <m:r>
            <w:rPr>
              <w:rFonts w:ascii="Cambria Math" w:hAnsi="Cambria Math"/>
            </w:rPr>
            <m:t>Ll</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r>
            <m:rPr>
              <m:sty m:val="p"/>
            </m:rPr>
            <w:rPr>
              <w:rFonts w:ascii="Cambria Math" w:hAnsi="Cambria Math"/>
            </w:rPr>
            <m:t>mean</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k,l</m:t>
                  </m:r>
                </m:sub>
              </m:sSub>
            </m:e>
          </m:d>
          <m:d>
            <m:dPr>
              <m:ctrlPr>
                <w:rPr>
                  <w:rFonts w:ascii="Cambria Math" w:hAnsi="Cambria Math"/>
                  <w:i/>
                </w:rPr>
              </m:ctrlPr>
            </m:dPr>
            <m:e>
              <m:r>
                <w:rPr>
                  <w:rFonts w:ascii="Cambria Math" w:hAnsi="Cambria Math"/>
                </w:rPr>
                <m:t>k,l</m:t>
              </m:r>
            </m:e>
          </m:d>
          <m:r>
            <w:rPr>
              <w:rFonts w:ascii="Cambria Math" w:hAnsi="Cambria Math" w:hint="eastAsia"/>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m:oMathPara>
    </w:p>
    <w:p w14:paraId="04172C7A" w14:textId="6D3570F8" w:rsidR="00C33F2E" w:rsidRPr="00A3140A" w:rsidRDefault="00C33F2E" w:rsidP="00A3140A">
      <m:oMathPara>
        <m:oMath>
          <m:r>
            <w:rPr>
              <w:rFonts w:ascii="Cambria Math" w:hAnsi="Cambria Math"/>
            </w:rPr>
            <m:t>P</m:t>
          </m:r>
          <m:d>
            <m:dPr>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-Ll</m:t>
              </m:r>
              <m:sSub>
                <m:sSubPr>
                  <m:ctrlPr>
                    <w:rPr>
                      <w:rFonts w:ascii="Cambria Math" w:hAnsi="Cambria Math"/>
                      <w:i/>
                    </w:rPr>
                  </m:ctrlPr>
                </m:sSubPr>
                <m:e>
                  <m:r>
                    <w:rPr>
                      <w:rFonts w:ascii="Cambria Math" w:hAnsi="Cambria Math"/>
                    </w:rPr>
                    <m:t>u</m:t>
                  </m:r>
                </m:e>
                <m:sub>
                  <m:r>
                    <w:rPr>
                      <w:rFonts w:ascii="Cambria Math" w:hAnsi="Cambria Math"/>
                    </w:rPr>
                    <m:t>i,j</m:t>
                  </m:r>
                </m:sub>
              </m:sSub>
            </m:e>
          </m:d>
          <m:r>
            <w:rPr>
              <w:rFonts w:ascii="Cambria Math" w:hAnsi="Cambria Math"/>
            </w:rPr>
            <m:t>w)~N(0,</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m:oMathPara>
    </w:p>
    <w:p w14:paraId="343935B7" w14:textId="77777777" w:rsidR="00054533" w:rsidRDefault="00054533" w:rsidP="00AD628C">
      <w:pPr>
        <w:ind w:firstLine="0"/>
      </w:pPr>
      <w:r>
        <w:t>Where:</w:t>
      </w:r>
    </w:p>
    <w:p w14:paraId="29638F4D" w14:textId="11CE8F0A" w:rsidR="00A3140A" w:rsidRPr="00A3140A" w:rsidRDefault="00A3140A" w:rsidP="00A3140A">
      <m:oMathPara>
        <m:oMath>
          <m:r>
            <w:rPr>
              <w:rFonts w:ascii="Cambria Math" w:hAnsi="Cambria Math"/>
            </w:rPr>
            <m:t>α~N(</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R</m:t>
                  </m:r>
                </m:sub>
              </m:sSub>
            </m:den>
          </m:f>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oMath>
      </m:oMathPara>
    </w:p>
    <w:p w14:paraId="730CCD37" w14:textId="3A23FB83" w:rsidR="00A3140A" w:rsidRPr="00AB6344" w:rsidRDefault="007F5FB5" w:rsidP="00A3140A">
      <w:pPr>
        <w:rPr>
          <w:rFonts w:eastAsia="Times"/>
        </w:rPr>
      </w:pPr>
      <m:oMathPara>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k,l</m:t>
                  </m:r>
                </m:e>
              </m:d>
            </m:e>
          </m:d>
          <m:r>
            <m:rPr>
              <m:sty m:val="p"/>
            </m:rPr>
            <w:rPr>
              <w:rFonts w:ascii="Cambria Math" w:hAnsi="Cambria Math"/>
            </w:rPr>
            <m:t>abs</m:t>
          </m:r>
          <m:d>
            <m:dPr>
              <m:ctrlPr>
                <w:rPr>
                  <w:rFonts w:ascii="Cambria Math" w:hAnsi="Cambria Math"/>
                </w:rPr>
              </m:ctrlPr>
            </m:dPr>
            <m:e>
              <m:r>
                <w:rPr>
                  <w:rFonts w:ascii="Cambria Math" w:hAnsi="Cambria Math"/>
                </w:rPr>
                <m:t>k-i</m:t>
              </m:r>
            </m:e>
          </m:d>
          <m:r>
            <m:rPr>
              <m:sty m:val="p"/>
            </m:rPr>
            <w:rPr>
              <w:rFonts w:ascii="Cambria Math" w:hAnsi="Cambria Math"/>
            </w:rPr>
            <m:t>+abs</m:t>
          </m:r>
          <m:d>
            <m:dPr>
              <m:ctrlPr>
                <w:rPr>
                  <w:rFonts w:ascii="Cambria Math" w:hAnsi="Cambria Math"/>
                  <w:i/>
                </w:rPr>
              </m:ctrlPr>
            </m:dPr>
            <m:e>
              <m:r>
                <w:rPr>
                  <w:rFonts w:ascii="Cambria Math" w:hAnsi="Cambria Math"/>
                </w:rPr>
                <m:t>l-j</m:t>
              </m:r>
            </m:e>
          </m:d>
          <m:r>
            <w:rPr>
              <w:rFonts w:ascii="Cambria Math" w:hAnsi="Cambria Math"/>
            </w:rPr>
            <m:t>≤1,</m:t>
          </m:r>
        </m:oMath>
      </m:oMathPara>
    </w:p>
    <w:p w14:paraId="4D29B0BD" w14:textId="77777777" w:rsidR="00A3140A" w:rsidRPr="00664E7B" w:rsidRDefault="00A3140A" w:rsidP="00A3140A">
      <m:oMathPara>
        <m:oMath>
          <m:r>
            <w:rPr>
              <w:rFonts w:ascii="Cambria Math" w:hAnsi="Cambria Math"/>
            </w:rPr>
            <m:t xml:space="preserve"> k</m:t>
          </m:r>
          <m:r>
            <w:rPr>
              <w:rFonts w:ascii="Cambria Math" w:hAnsi="Cambria Math" w:hint="eastAsia"/>
            </w:rPr>
            <m:t>∈</m:t>
          </m:r>
          <m:d>
            <m:dPr>
              <m:begChr m:val="["/>
              <m:endChr m:val="]"/>
              <m:ctrlPr>
                <w:rPr>
                  <w:rFonts w:ascii="Cambria Math" w:hAnsi="Cambria Math"/>
                  <w:i/>
                </w:rPr>
              </m:ctrlPr>
            </m:dPr>
            <m:e>
              <m:r>
                <w:rPr>
                  <w:rFonts w:ascii="Cambria Math" w:hAnsi="Cambria Math"/>
                </w:rPr>
                <m:t>0,5</m:t>
              </m:r>
            </m:e>
          </m:d>
          <m:r>
            <w:rPr>
              <w:rFonts w:ascii="Cambria Math" w:hAnsi="Cambria Math"/>
            </w:rPr>
            <m:t>, j</m:t>
          </m:r>
          <m:r>
            <w:rPr>
              <w:rFonts w:ascii="Cambria Math" w:hAnsi="Cambria Math" w:hint="eastAsia"/>
            </w:rPr>
            <m:t>∈</m:t>
          </m:r>
          <m:r>
            <w:rPr>
              <w:rFonts w:ascii="Cambria Math" w:hAnsi="Cambria Math"/>
            </w:rPr>
            <m:t>[0,2]}</m:t>
          </m:r>
        </m:oMath>
      </m:oMathPara>
    </w:p>
    <w:p w14:paraId="05343779" w14:textId="77777777" w:rsidR="00CC6D16" w:rsidRDefault="0043098A" w:rsidP="000D2B23">
      <w:pPr>
        <w:ind w:firstLine="0"/>
      </w:pPr>
      <w:r>
        <w:t xml:space="preserve">Noting that the only difference between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t xml:space="preserve"> is that </w:t>
      </w:r>
      <m:oMath>
        <m:sSub>
          <m:sSubPr>
            <m:ctrlPr>
              <w:rPr>
                <w:rFonts w:ascii="Cambria Math" w:hAnsi="Cambria Math"/>
                <w:i/>
              </w:rPr>
            </m:ctrlPr>
          </m:sSubPr>
          <m:e>
            <m:r>
              <w:rPr>
                <w:rFonts w:ascii="Cambria Math" w:hAnsi="Cambria Math"/>
              </w:rPr>
              <m:t>B</m:t>
            </m:r>
          </m:e>
          <m:sub>
            <m:r>
              <w:rPr>
                <w:rFonts w:ascii="Cambria Math" w:hAnsi="Cambria Math"/>
              </w:rPr>
              <m:t>i,j</m:t>
            </m:r>
          </m:sub>
        </m:sSub>
      </m:oMath>
      <w:r>
        <w:t xml:space="preserve"> includes </w:t>
      </w:r>
      <m:oMath>
        <m:r>
          <w:rPr>
            <w:rFonts w:ascii="Cambria Math" w:hAnsi="Cambria Math"/>
          </w:rPr>
          <m:t>(i,j)</m:t>
        </m:r>
      </m:oMath>
      <w:r w:rsidR="002C5D9E">
        <w:t xml:space="preserve"> and </w:t>
      </w:r>
      <m:oMath>
        <m:r>
          <w:rPr>
            <w:rFonts w:ascii="Cambria Math" w:hAnsi="Cambria Math"/>
          </w:rPr>
          <m:t>α</m:t>
        </m:r>
      </m:oMath>
      <w:r w:rsidR="002C5D9E">
        <w:t xml:space="preserve"> is a global parameter which could be used to model whether this region is in shadows or not</w:t>
      </w:r>
      <w:r w:rsidR="009C0DBB">
        <w:t xml:space="preserve"> </w:t>
      </w:r>
      <w:r w:rsidR="009C0DBB">
        <w:lastRenderedPageBreak/>
        <w:t>later in A-illusion modelling</w:t>
      </w:r>
      <w:r w:rsidR="002C5D9E">
        <w:t>.</w:t>
      </w:r>
      <w:r w:rsidR="001E269E">
        <w:t xml:space="preserve"> The interpolation of </w:t>
      </w:r>
      <m:oMath>
        <m:r>
          <w:rPr>
            <w:rFonts w:ascii="Cambria Math" w:hAnsi="Cambria Math"/>
          </w:rPr>
          <m:t>α</m:t>
        </m:r>
      </m:oMath>
      <w:r w:rsidR="001E269E">
        <w:t xml:space="preserve"> could be human observers’ implicit flag for whether in shadows or not.</w:t>
      </w:r>
    </w:p>
    <w:p w14:paraId="3ABB8C99" w14:textId="31DA02E8" w:rsidR="000D2B23" w:rsidRDefault="000D2B23" w:rsidP="000D2B23">
      <w:pPr>
        <w:ind w:firstLine="0"/>
      </w:pPr>
      <w:r>
        <w:t xml:space="preserve">Combining those priors and observations, we could then compute the posterior 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4,1</m:t>
            </m:r>
          </m:sub>
        </m:sSub>
      </m:oMath>
      <w:r>
        <w:t>.</w:t>
      </w:r>
    </w:p>
    <w:p w14:paraId="1DAB107E" w14:textId="1256B4EC" w:rsidR="001B23AD" w:rsidRDefault="001B23AD" w:rsidP="001B23AD">
      <w:pPr>
        <w:pStyle w:val="Heading2"/>
      </w:pPr>
      <w:r>
        <w:t>Experiment results for SC-illusion</w:t>
      </w:r>
    </w:p>
    <w:p w14:paraId="4657F69A" w14:textId="17AD93A5" w:rsidR="00CC1368" w:rsidRDefault="001B23AD" w:rsidP="00CC1368">
      <w:pPr>
        <w:ind w:firstLine="0"/>
      </w:pPr>
      <w:r>
        <w:t xml:space="preserve">We implement the models using webppl, with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=3</m:t>
        </m:r>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m:t>
        </m:r>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=0.5</m:t>
        </m:r>
      </m:oMath>
      <w:r w:rsidR="00CC1368">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=1</m:t>
        </m:r>
      </m:oMath>
      <w:r>
        <w:t xml:space="preserve">. And see </w:t>
      </w:r>
      <w:r w:rsidR="00FA2769">
        <w:t>Fig. 2</w:t>
      </w:r>
      <w:r>
        <w:t xml:space="preserve"> for the computed 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oMath>
      <w:r w:rsidR="000F5360">
        <w:t>.</w:t>
      </w:r>
      <w:r w:rsidR="00CC1368" w:rsidRPr="00CC1368">
        <w:t xml:space="preserve"> </w:t>
      </w:r>
    </w:p>
    <w:p w14:paraId="379C5A2C" w14:textId="77777777" w:rsidR="00CC1368" w:rsidRDefault="00CC1368" w:rsidP="00CC1368">
      <w:pPr>
        <w:jc w:val="center"/>
      </w:pPr>
      <w:r w:rsidRPr="00B32B5B">
        <w:rPr>
          <w:noProof/>
          <w:lang w:eastAsia="zh-CN"/>
        </w:rPr>
        <w:drawing>
          <wp:inline distT="0" distB="0" distL="0" distR="0" wp14:anchorId="1045DDB3" wp14:editId="33290F06">
            <wp:extent cx="2061426" cy="197509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6698" cy="2008887"/>
                    </a:xfrm>
                    <a:prstGeom prst="rect">
                      <a:avLst/>
                    </a:prstGeom>
                  </pic:spPr>
                </pic:pic>
              </a:graphicData>
            </a:graphic>
          </wp:inline>
        </w:drawing>
      </w:r>
    </w:p>
    <w:p w14:paraId="493216D8" w14:textId="21A3491E" w:rsidR="009C39FC" w:rsidRDefault="00CC1368" w:rsidP="009C39FC">
      <w:pPr>
        <w:jc w:val="center"/>
      </w:pPr>
      <w:r>
        <w:t xml:space="preserve">Fig 2. 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oMath>
      <w:r>
        <w:t xml:space="preserve">, with a mean of </w:t>
      </w:r>
      <w:r w:rsidRPr="00FA3D3F">
        <w:t>-0.52</w:t>
      </w:r>
    </w:p>
    <w:p w14:paraId="35F5B853" w14:textId="72A6DC87" w:rsidR="001B23AD" w:rsidRDefault="000E4711" w:rsidP="00CC1368">
      <w:pPr>
        <w:ind w:firstLine="0"/>
      </w:pPr>
      <w:r>
        <w:t>The</w:t>
      </w:r>
      <w:r w:rsidR="000F5360">
        <w:t xml:space="preserve"> result</w:t>
      </w:r>
      <w:r>
        <w:t xml:space="preserve"> shown</w:t>
      </w:r>
      <w:r w:rsidR="000F5360">
        <w:t xml:space="preserve"> has already explained the illusion observed by human observers. But for further explorations of the model, we use the same mechanism to build a reverse SC-illusion (rSC-illusion) which now have different pixel values for L/R-AOIs but by utilizing the influence of backgrounds, make the human observers believe that they see the same colors.</w:t>
      </w:r>
    </w:p>
    <w:p w14:paraId="40E45721" w14:textId="5B6F400E" w:rsidR="001B23AD" w:rsidRPr="00397357" w:rsidRDefault="001B23AD" w:rsidP="00132259">
      <w:pPr>
        <w:ind w:firstLine="0"/>
      </w:pPr>
      <w:r>
        <w:t xml:space="preserve">The implementation to build this rSC-illusion is rather straight-forward. Instead of providing the observations for L/R-AOIs, we </w:t>
      </w:r>
      <w:r w:rsidR="004174A3">
        <w:t>add</w:t>
      </w:r>
      <w:r>
        <w:t xml:space="preserve"> an </w:t>
      </w:r>
      <w:r w:rsidR="00BA2802">
        <w:t>observation</w:t>
      </w:r>
      <w:r>
        <w:t xml:space="preserve"> that their reflectance </w:t>
      </w:r>
      <w:r w:rsidR="0022332F">
        <w:t xml:space="preserve">is </w:t>
      </w:r>
      <w:r>
        <w:t>the same:</w:t>
      </w:r>
    </w:p>
    <w:p w14:paraId="4A5CECD3" w14:textId="0471A21D" w:rsidR="00397357" w:rsidRPr="00397357" w:rsidRDefault="00397357" w:rsidP="001B23AD">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e>
          </m:d>
          <m:r>
            <w:rPr>
              <w:rFonts w:ascii="Cambria Math" w:hAnsi="Cambria Math"/>
            </w:rPr>
            <m:t xml:space="preserve">w)~N(0, </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m:oMathPara>
    </w:p>
    <w:p w14:paraId="12EF69C1" w14:textId="77777777" w:rsidR="001B23AD" w:rsidRDefault="001B23AD" w:rsidP="0032598E">
      <w:pPr>
        <w:ind w:firstLine="0"/>
      </w:pPr>
      <w:r>
        <w:t>And then we infer the posterior distribution for the luminance and use the inferred value to draw a new picture, see Fig 3 below:</w:t>
      </w:r>
    </w:p>
    <w:p w14:paraId="05B8BFA6" w14:textId="4153AA72" w:rsidR="001B23AD" w:rsidRDefault="005D0ECD" w:rsidP="001B23AD">
      <w:pPr>
        <w:jc w:val="center"/>
      </w:pPr>
      <w:r w:rsidRPr="005D0ECD">
        <w:rPr>
          <w:noProof/>
          <w:lang w:eastAsia="zh-CN"/>
        </w:rPr>
        <w:drawing>
          <wp:inline distT="0" distB="0" distL="0" distR="0" wp14:anchorId="41BEA3EB" wp14:editId="49A3334E">
            <wp:extent cx="22860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000" cy="1143000"/>
                    </a:xfrm>
                    <a:prstGeom prst="rect">
                      <a:avLst/>
                    </a:prstGeom>
                  </pic:spPr>
                </pic:pic>
              </a:graphicData>
            </a:graphic>
          </wp:inline>
        </w:drawing>
      </w:r>
    </w:p>
    <w:p w14:paraId="251483C5" w14:textId="3501D112" w:rsidR="00F233DB" w:rsidRDefault="001B23AD" w:rsidP="003101CE">
      <w:pPr>
        <w:ind w:firstLine="0"/>
        <w:jc w:val="center"/>
      </w:pPr>
      <w:r>
        <w:t>Fig 3. rSC-illusion</w:t>
      </w:r>
      <w:r w:rsidR="00C104F9">
        <w:t>, with pixel value of 159</w:t>
      </w:r>
      <w:r>
        <w:t xml:space="preserve"> (L-AOI) and </w:t>
      </w:r>
      <w:r w:rsidR="00D73FE0">
        <w:t>127</w:t>
      </w:r>
      <w:r>
        <w:t xml:space="preserve"> (R-AOI)</w:t>
      </w:r>
      <w:r w:rsidR="00106707">
        <w:t>, other pixel values are the same</w:t>
      </w:r>
    </w:p>
    <w:p w14:paraId="0A94E24D" w14:textId="64090A82" w:rsidR="00D16FFD" w:rsidRDefault="00D16FFD" w:rsidP="003101CE">
      <w:pPr>
        <w:ind w:firstLine="0"/>
        <w:jc w:val="center"/>
      </w:pPr>
      <w:r w:rsidRPr="00D16FFD">
        <w:rPr>
          <w:noProof/>
          <w:lang w:eastAsia="zh-CN"/>
        </w:rPr>
        <w:drawing>
          <wp:inline distT="0" distB="0" distL="0" distR="0" wp14:anchorId="49E4F6D7" wp14:editId="6FDE793C">
            <wp:extent cx="22860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1143000"/>
                    </a:xfrm>
                    <a:prstGeom prst="rect">
                      <a:avLst/>
                    </a:prstGeom>
                  </pic:spPr>
                </pic:pic>
              </a:graphicData>
            </a:graphic>
          </wp:inline>
        </w:drawing>
      </w:r>
    </w:p>
    <w:p w14:paraId="026D1437" w14:textId="2B30A7AB" w:rsidR="00D16FFD" w:rsidRDefault="00D16FFD" w:rsidP="00D16FFD">
      <w:pPr>
        <w:ind w:firstLine="0"/>
        <w:jc w:val="center"/>
      </w:pPr>
      <w:r>
        <w:lastRenderedPageBreak/>
        <w:t xml:space="preserve">Fig 4. rSC-illusion with </w:t>
      </w:r>
      <w:r w:rsidR="00A21257">
        <w:t>ex</w:t>
      </w:r>
      <w:r>
        <w:t>changed AOI, the pixel value of R-AOI is 159 and L-AOI is 127, other pixel values are the same</w:t>
      </w:r>
    </w:p>
    <w:p w14:paraId="40F083CD" w14:textId="212AD5BC" w:rsidR="00290A64" w:rsidRDefault="00290A64" w:rsidP="00290A64">
      <w:pPr>
        <w:ind w:firstLine="0"/>
      </w:pPr>
      <w:r>
        <w:t xml:space="preserve">To give a further illustration about this illusion and whether our rSC-illusion works, we provide another image in Fig 4, which is rSC-illusion with </w:t>
      </w:r>
      <w:r w:rsidR="00A21257">
        <w:t>exchanged</w:t>
      </w:r>
      <w:r>
        <w:t xml:space="preserve"> AOI pixel value. </w:t>
      </w:r>
      <w:r w:rsidR="00B035C8">
        <w:t xml:space="preserve">We could see that the differences </w:t>
      </w:r>
      <w:r w:rsidR="00223232">
        <w:t xml:space="preserve">of perceived colors for AOIs </w:t>
      </w:r>
      <w:r w:rsidR="00B035C8">
        <w:t xml:space="preserve">in </w:t>
      </w:r>
      <w:r w:rsidR="00223232">
        <w:t>Fig 4 is significantly different from that in Fig 3 where the pixel values of those two regions are actually the same.</w:t>
      </w:r>
    </w:p>
    <w:p w14:paraId="483DD9D3" w14:textId="5B7A1C5A" w:rsidR="00F935AB" w:rsidRDefault="00F935AB" w:rsidP="00F935AB">
      <w:pPr>
        <w:pStyle w:val="Heading2"/>
      </w:pPr>
      <w:r>
        <w:t xml:space="preserve">Theoretic models for </w:t>
      </w:r>
      <w:r>
        <w:t>A-illusion</w:t>
      </w:r>
    </w:p>
    <w:p w14:paraId="492A5B0D" w14:textId="77777777" w:rsidR="001D1EB8" w:rsidRDefault="00E762EF" w:rsidP="00290A64">
      <w:pPr>
        <w:ind w:firstLine="0"/>
      </w:pPr>
      <w:r>
        <w:t xml:space="preserve">As described above, the theoretic models for </w:t>
      </w:r>
      <w:r w:rsidR="001E3320">
        <w:t xml:space="preserve">human observers viewing </w:t>
      </w:r>
      <w:r>
        <w:t xml:space="preserve">A-illusion </w:t>
      </w:r>
      <w:r w:rsidR="0069091F">
        <w:t xml:space="preserve">should be a hierarchical </w:t>
      </w:r>
      <w:r w:rsidR="001D1EB8">
        <w:t xml:space="preserve">Bayesian model. </w:t>
      </w:r>
    </w:p>
    <w:p w14:paraId="3BE7EFC1" w14:textId="2D919947" w:rsidR="001D1EB8" w:rsidRDefault="001D1EB8" w:rsidP="00290A64">
      <w:pPr>
        <w:ind w:firstLine="0"/>
        <w:rPr>
          <w:lang w:eastAsia="zh-CN"/>
        </w:rPr>
      </w:pPr>
      <w:r>
        <w:t>I</w:t>
      </w:r>
      <w:r w:rsidR="00C7518C">
        <w:t xml:space="preserve">n higher level of inference, they would infer a categorical variable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C7518C">
        <w:t xml:space="preserve"> for each location representing </w:t>
      </w:r>
      <w:r w:rsidR="00C7518C">
        <w:rPr>
          <w:lang w:eastAsia="zh-CN"/>
        </w:rPr>
        <w:t>whether this location is under shadow or not</w:t>
      </w:r>
      <w:r w:rsidR="00A3514C">
        <w:rPr>
          <w:lang w:eastAsia="zh-CN"/>
        </w:rPr>
        <w:t xml:space="preserve"> and another global categorical </w:t>
      </w:r>
      <w:r w:rsidR="00A13B35">
        <w:rPr>
          <w:lang w:eastAsia="zh-CN"/>
        </w:rPr>
        <w:t xml:space="preserve">variable </w:t>
      </w:r>
      <m:oMath>
        <m:r>
          <w:rPr>
            <w:rFonts w:ascii="Cambria Math" w:hAnsi="Cambria Math"/>
            <w:lang w:eastAsia="zh-CN"/>
          </w:rPr>
          <m:t>d</m:t>
        </m:r>
      </m:oMath>
      <w:r w:rsidR="001619FC">
        <w:rPr>
          <w:lang w:eastAsia="zh-CN"/>
        </w:rPr>
        <w:t xml:space="preserve"> for the direction of light</w:t>
      </w:r>
      <w:r w:rsidR="00C7518C">
        <w:rPr>
          <w:lang w:eastAsia="zh-CN"/>
        </w:rPr>
        <w:t>.</w:t>
      </w:r>
      <w:r w:rsidR="00A3514C">
        <w:rPr>
          <w:lang w:eastAsia="zh-CN"/>
        </w:rPr>
        <w:t xml:space="preserve"> And there should also be smoothness constraint for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i,j</m:t>
            </m:r>
          </m:sub>
        </m:sSub>
      </m:oMath>
      <w:r w:rsidR="001619FC">
        <w:rPr>
          <w:lang w:eastAsia="zh-CN"/>
        </w:rPr>
        <w:t xml:space="preserve"> acting like a transition function from neighbors to the concerned squares.</w:t>
      </w:r>
    </w:p>
    <w:p w14:paraId="44A5F415" w14:textId="082C82C8" w:rsidR="001619FC" w:rsidRDefault="001619FC" w:rsidP="00290A64">
      <w:pPr>
        <w:ind w:firstLine="0"/>
        <w:rPr>
          <w:lang w:eastAsia="zh-CN"/>
        </w:rPr>
      </w:pPr>
      <w:r>
        <w:rPr>
          <w:lang w:eastAsia="zh-CN"/>
        </w:rPr>
        <w:t xml:space="preserve">For examples, there could be 8 possible light directions for </w:t>
      </w:r>
      <m:oMath>
        <m:r>
          <w:rPr>
            <w:rFonts w:ascii="Cambria Math" w:hAnsi="Cambria Math"/>
            <w:lang w:eastAsia="zh-CN"/>
          </w:rPr>
          <m:t>d</m:t>
        </m:r>
      </m:oMath>
      <w:r>
        <w:rPr>
          <w:lang w:eastAsia="zh-CN"/>
        </w:rPr>
        <w:t>:</w:t>
      </w:r>
    </w:p>
    <w:p w14:paraId="6FCC357A" w14:textId="59AC0163" w:rsidR="001619FC" w:rsidRPr="001619FC" w:rsidRDefault="001619FC" w:rsidP="00290A64">
      <w:pPr>
        <w:ind w:firstLine="0"/>
        <w:rPr>
          <w:lang w:eastAsia="zh-CN"/>
        </w:rPr>
      </w:pPr>
      <m:oMathPara>
        <m:oMath>
          <m:r>
            <w:rPr>
              <w:rFonts w:ascii="Cambria Math" w:hAnsi="Cambria Math"/>
              <w:lang w:eastAsia="zh-CN"/>
            </w:rPr>
            <m:t>d~</m:t>
          </m:r>
          <m:r>
            <m:rPr>
              <m:sty m:val="p"/>
            </m:rPr>
            <w:rPr>
              <w:rFonts w:ascii="Cambria Math" w:hAnsi="Cambria Math"/>
              <w:lang w:eastAsia="zh-CN"/>
            </w:rPr>
            <m:t>uniform</m:t>
          </m:r>
          <m:r>
            <m:rPr>
              <m:sty m:val="p"/>
            </m:rPr>
            <w:rPr>
              <w:rFonts w:ascii="Cambria Math" w:hAnsi="Cambria Math"/>
              <w:lang w:eastAsia="zh-CN"/>
            </w:rPr>
            <m:t>(0,7)</m:t>
          </m:r>
        </m:oMath>
      </m:oMathPara>
    </w:p>
    <w:p w14:paraId="36BE1738" w14:textId="06CDAC4B" w:rsidR="001619FC" w:rsidRDefault="001619FC" w:rsidP="00290A64">
      <w:pPr>
        <w:ind w:firstLine="0"/>
        <w:rPr>
          <w:lang w:eastAsia="zh-CN"/>
        </w:rPr>
      </w:pPr>
      <w:r>
        <w:rPr>
          <w:lang w:eastAsia="zh-CN"/>
        </w:rPr>
        <w:t xml:space="preserve">Let’s assume </w:t>
      </w:r>
      <m:oMath>
        <m:r>
          <w:rPr>
            <w:rFonts w:ascii="Cambria Math" w:hAnsi="Cambria Math"/>
            <w:lang w:eastAsia="zh-CN"/>
          </w:rPr>
          <m:t>d=0</m:t>
        </m:r>
      </m:oMath>
      <w:r>
        <w:rPr>
          <w:lang w:eastAsia="zh-CN"/>
        </w:rPr>
        <w:t xml:space="preserve"> means the light is from </w:t>
      </w:r>
      <m:oMath>
        <m:r>
          <w:rPr>
            <w:rFonts w:ascii="Cambria Math" w:hAnsi="Cambria Math"/>
            <w:lang w:eastAsia="zh-CN"/>
          </w:rPr>
          <m:t>(0,0)</m:t>
        </m:r>
      </m:oMath>
      <w:r>
        <w:rPr>
          <w:lang w:eastAsia="zh-CN"/>
        </w:rPr>
        <w:t xml:space="preserve"> to </w:t>
      </w:r>
      <m:oMath>
        <m:r>
          <w:rPr>
            <w:rFonts w:ascii="Cambria Math" w:hAnsi="Cambria Math"/>
            <w:lang w:eastAsia="zh-CN"/>
          </w:rPr>
          <m:t>(0,1)</m:t>
        </m:r>
      </m:oMath>
      <w:r>
        <w:rPr>
          <w:lang w:eastAsia="zh-CN"/>
        </w:rPr>
        <w:t xml:space="preserve">, then the transition function for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i,j</m:t>
            </m:r>
          </m:sub>
        </m:sSub>
      </m:oMath>
      <w:r>
        <w:rPr>
          <w:lang w:eastAsia="zh-CN"/>
        </w:rPr>
        <w:t xml:space="preserve"> would have a peak value to make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i,j-1</m:t>
            </m:r>
          </m:sub>
        </m:sSub>
      </m:oMath>
      <w:r>
        <w:rPr>
          <w:lang w:eastAsia="zh-CN"/>
        </w:rPr>
        <w:t>.</w:t>
      </w:r>
    </w:p>
    <w:p w14:paraId="5DB0CA91" w14:textId="70695B60" w:rsidR="008E03E3" w:rsidRDefault="008E03E3" w:rsidP="00290A64">
      <w:pPr>
        <w:ind w:firstLine="0"/>
        <w:rPr>
          <w:lang w:eastAsia="zh-CN"/>
        </w:rPr>
      </w:pPr>
      <w:r>
        <w:rPr>
          <w:lang w:eastAsia="zh-CN"/>
        </w:rPr>
        <w:t>We could also possibly do th</w:t>
      </w:r>
      <w:r w:rsidR="00BF3A67">
        <w:rPr>
          <w:lang w:eastAsia="zh-CN"/>
        </w:rPr>
        <w:t xml:space="preserve">e same thing on the 3D object, with </w:t>
      </w:r>
      <w:r>
        <w:rPr>
          <w:lang w:eastAsia="zh-CN"/>
        </w:rPr>
        <w:t xml:space="preserve">the assumption that the object should be originally the same color across the whole body. Then the difference of </w:t>
      </w:r>
      <w:r w:rsidR="00BF3A67">
        <w:rPr>
          <w:lang w:eastAsia="zh-CN"/>
        </w:rPr>
        <w:t xml:space="preserve">the colors shown would be cues for </w:t>
      </w:r>
      <m:oMath>
        <m:r>
          <w:rPr>
            <w:rFonts w:ascii="Cambria Math" w:hAnsi="Cambria Math"/>
            <w:lang w:eastAsia="zh-CN"/>
          </w:rPr>
          <m:t>d</m:t>
        </m:r>
      </m:oMath>
      <w:r w:rsidR="00BF3A67">
        <w:rPr>
          <w:lang w:eastAsia="zh-CN"/>
        </w:rPr>
        <w:t>.</w:t>
      </w:r>
      <w:bookmarkStart w:id="0" w:name="_GoBack"/>
      <w:bookmarkEnd w:id="0"/>
    </w:p>
    <w:p w14:paraId="2E64D6B6" w14:textId="4E02D4F6" w:rsidR="0067391A" w:rsidRPr="00A3140A" w:rsidRDefault="001D1EB8" w:rsidP="0067391A">
      <w:pPr>
        <w:ind w:firstLine="0"/>
      </w:pPr>
      <w:r>
        <w:rPr>
          <w:lang w:eastAsia="zh-CN"/>
        </w:rPr>
        <w:t>And in lower level of inference, they would use simi</w:t>
      </w:r>
      <w:r w:rsidR="007C347C">
        <w:rPr>
          <w:lang w:eastAsia="zh-CN"/>
        </w:rPr>
        <w:t xml:space="preserve">lar models used in SC-illusion with the </w:t>
      </w:r>
      <w:r w:rsidR="0067391A">
        <w:rPr>
          <w:lang w:eastAsia="zh-CN"/>
        </w:rPr>
        <w:t xml:space="preserve">modification that under shadow area, </w:t>
      </w:r>
      <w:r w:rsidR="00A3514C">
        <w:rPr>
          <w:lang w:eastAsia="zh-CN"/>
        </w:rPr>
        <w:t>they would also have a</w:t>
      </w:r>
      <w:r w:rsidR="006B2FE4">
        <w:rPr>
          <w:lang w:eastAsia="zh-CN"/>
        </w:rPr>
        <w:t>n</w:t>
      </w:r>
      <w:r w:rsidR="00A3514C">
        <w:rPr>
          <w:lang w:eastAsia="zh-CN"/>
        </w:rPr>
        <w:t xml:space="preserve"> observation saying that illumination would be lower.</w:t>
      </w:r>
    </w:p>
    <w:p w14:paraId="1100AFFC" w14:textId="6DD3D44A" w:rsidR="0067391A" w:rsidRDefault="0067391A" w:rsidP="00290A64">
      <w:pPr>
        <w:ind w:firstLine="0"/>
        <w:rPr>
          <w:lang w:eastAsia="zh-CN"/>
        </w:rPr>
      </w:pPr>
    </w:p>
    <w:p w14:paraId="1DD3EFCF" w14:textId="77777777" w:rsidR="00393C35" w:rsidRDefault="00393C35">
      <w:pPr>
        <w:pStyle w:val="Heading1"/>
        <w:spacing w:before="220"/>
      </w:pPr>
      <w:r>
        <w:t>Acknowledgments</w:t>
      </w:r>
    </w:p>
    <w:p w14:paraId="66A3AD51" w14:textId="0A03F918" w:rsidR="00393C35" w:rsidRDefault="00260F0F">
      <w:pPr>
        <w:pStyle w:val="NormalSectionStart"/>
      </w:pPr>
      <w:r>
        <w:t xml:space="preserve">We would like to express our </w:t>
      </w:r>
      <w:r w:rsidRPr="00260F0F">
        <w:t xml:space="preserve">gratitude </w:t>
      </w:r>
      <w:r w:rsidR="003A34AF">
        <w:t>to Michael Henry Tessler</w:t>
      </w:r>
      <w:r>
        <w:t xml:space="preserve"> for his patient </w:t>
      </w:r>
      <w:r w:rsidR="003A34AF">
        <w:t>guidance and Professor Noah Goodman</w:t>
      </w:r>
      <w:r>
        <w:t xml:space="preserve"> for his wonderful</w:t>
      </w:r>
      <w:r w:rsidR="003A34AF">
        <w:t xml:space="preserve"> lessons.</w:t>
      </w:r>
    </w:p>
    <w:p w14:paraId="5D45AE9D" w14:textId="77777777" w:rsidR="00393C35" w:rsidRDefault="00393C35" w:rsidP="00393C35">
      <w:pPr>
        <w:pStyle w:val="Heading1"/>
        <w:spacing w:before="220"/>
      </w:pPr>
      <w:r>
        <w:t xml:space="preserve">References </w:t>
      </w:r>
    </w:p>
    <w:p w14:paraId="5548A928" w14:textId="0829E2DC" w:rsidR="00393C35" w:rsidRDefault="005E0D2D">
      <w:pPr>
        <w:pStyle w:val="Reference"/>
      </w:pPr>
      <w:r>
        <w:t xml:space="preserve">[1] </w:t>
      </w:r>
      <w:r w:rsidR="00086096" w:rsidRPr="00086096">
        <w:t xml:space="preserve">Adelson, E. H. (1993). Perceptual organization and the judgment of brightness. </w:t>
      </w:r>
      <w:r w:rsidR="00086096" w:rsidRPr="0044183D">
        <w:rPr>
          <w:i/>
        </w:rPr>
        <w:t>Science, 262</w:t>
      </w:r>
      <w:r w:rsidR="00086096" w:rsidRPr="00086096">
        <w:t>(5142), 2042-2044.</w:t>
      </w:r>
    </w:p>
    <w:p w14:paraId="5F8E417D" w14:textId="49F0C5FF" w:rsidR="00393C35" w:rsidRDefault="005E0D2D">
      <w:pPr>
        <w:pStyle w:val="Reference"/>
      </w:pPr>
      <w:r>
        <w:t xml:space="preserve">[2] </w:t>
      </w:r>
      <w:r w:rsidR="00446D7A" w:rsidRPr="00446D7A">
        <w:t xml:space="preserve">Allred, S. R., &amp; Brainard, D. H. (2013). A Bayesian model of lightness perception that incorporates spatial variation in the illumination. </w:t>
      </w:r>
      <w:r w:rsidR="00446D7A" w:rsidRPr="0044183D">
        <w:rPr>
          <w:i/>
        </w:rPr>
        <w:t>Journal of vision, 13</w:t>
      </w:r>
      <w:r w:rsidR="00446D7A" w:rsidRPr="00446D7A">
        <w:t>(7), 18-18.</w:t>
      </w:r>
    </w:p>
    <w:p w14:paraId="6F735011" w14:textId="34E8AAB1" w:rsidR="00393C35" w:rsidRDefault="005E0D2D">
      <w:pPr>
        <w:pStyle w:val="Reference"/>
      </w:pPr>
      <w:r>
        <w:t xml:space="preserve">[3] </w:t>
      </w:r>
      <w:r w:rsidR="00CC0FAC" w:rsidRPr="00CC0FAC">
        <w:t xml:space="preserve">Chater, N., Tenenbaum, J. B., &amp; Yuille, A. (2006). Probabilistic models of cognition: Conceptual foundations. </w:t>
      </w:r>
      <w:r w:rsidR="00CC0FAC" w:rsidRPr="0044183D">
        <w:rPr>
          <w:i/>
        </w:rPr>
        <w:t>Trends in cognitive sciences, 10</w:t>
      </w:r>
      <w:r w:rsidR="00CC0FAC" w:rsidRPr="00CC0FAC">
        <w:t>(7), 287-291.</w:t>
      </w:r>
    </w:p>
    <w:p w14:paraId="1278D0E6" w14:textId="5CE92715" w:rsidR="00903347" w:rsidRDefault="005E0D2D" w:rsidP="00414438">
      <w:pPr>
        <w:pStyle w:val="Reference"/>
      </w:pPr>
      <w:r>
        <w:t xml:space="preserve">[4] </w:t>
      </w:r>
      <w:r w:rsidR="00903347" w:rsidRPr="00903347">
        <w:t xml:space="preserve">Brainard, D., &amp; Gazzaniga, M. S. (2009). Bayesian approaches to color vision. </w:t>
      </w:r>
      <w:r w:rsidR="00903347" w:rsidRPr="0044183D">
        <w:rPr>
          <w:i/>
        </w:rPr>
        <w:t>The visual neurosciences, 4</w:t>
      </w:r>
      <w:r w:rsidR="00903347" w:rsidRPr="00903347">
        <w:t>.</w:t>
      </w:r>
    </w:p>
    <w:p w14:paraId="2CA6E9CF" w14:textId="778D4836" w:rsidR="00393C35" w:rsidRDefault="005E0D2D" w:rsidP="00854D29">
      <w:pPr>
        <w:pStyle w:val="Reference"/>
      </w:pPr>
      <w:r>
        <w:t xml:space="preserve">[5] </w:t>
      </w:r>
      <w:r w:rsidR="00C72D89" w:rsidRPr="00086096">
        <w:t xml:space="preserve">Adelson, E. H. </w:t>
      </w:r>
      <w:r w:rsidR="00C72D89">
        <w:t>(1995).</w:t>
      </w:r>
      <w:r w:rsidR="00C72D89" w:rsidRPr="00C72D89">
        <w:t xml:space="preserve"> </w:t>
      </w:r>
      <w:r w:rsidR="00C72D89" w:rsidRPr="00C72D89">
        <w:rPr>
          <w:i/>
        </w:rPr>
        <w:t>Checkershadow Illusion</w:t>
      </w:r>
      <w:r w:rsidR="00C72D89">
        <w:rPr>
          <w:i/>
        </w:rPr>
        <w:t>.</w:t>
      </w:r>
      <w:r w:rsidR="00C72D89">
        <w:t xml:space="preserve"> </w:t>
      </w:r>
      <w:r w:rsidR="006A42D4">
        <w:t xml:space="preserve">Retrived from </w:t>
      </w:r>
      <w:hyperlink r:id="rId11" w:history="1">
        <w:r w:rsidR="00B91FEF" w:rsidRPr="00EF0024">
          <w:rPr>
            <w:rStyle w:val="Hyperlink"/>
          </w:rPr>
          <w:t>http://web.mit.edu/persci/people/adelson/checkershadow_illusion.html</w:t>
        </w:r>
      </w:hyperlink>
      <w:r w:rsidR="00C72D89">
        <w:t>.</w:t>
      </w:r>
    </w:p>
    <w:p w14:paraId="43CC501E" w14:textId="02183BED" w:rsidR="00B91FEF" w:rsidRDefault="005E0D2D" w:rsidP="00854D29">
      <w:pPr>
        <w:pStyle w:val="Reference"/>
        <w:rPr>
          <w:rStyle w:val="Hyperlink"/>
        </w:rPr>
      </w:pPr>
      <w:r>
        <w:lastRenderedPageBreak/>
        <w:t xml:space="preserve">[6] </w:t>
      </w:r>
      <w:r w:rsidR="00B91FEF" w:rsidRPr="001D034E">
        <w:rPr>
          <w:i/>
        </w:rPr>
        <w:t>Bayesian inference</w:t>
      </w:r>
      <w:r w:rsidR="00B91FEF" w:rsidRPr="00B91FEF">
        <w:t xml:space="preserve">. (2016, November 18). In Wikipedia, The Free Encyclopedia. Retrieved 18:42, November 18, 2016, from </w:t>
      </w:r>
      <w:hyperlink r:id="rId12" w:history="1">
        <w:r w:rsidR="00BA6AEE" w:rsidRPr="00EF0024">
          <w:rPr>
            <w:rStyle w:val="Hyperlink"/>
          </w:rPr>
          <w:t>https://en.wikipedia.org/w/index.php?title=Bayesian_inference&amp;oldid=750266512</w:t>
        </w:r>
      </w:hyperlink>
    </w:p>
    <w:p w14:paraId="31AFAAA1" w14:textId="76BFB3C2" w:rsidR="004375CB" w:rsidRDefault="005E0D2D" w:rsidP="00854D29">
      <w:pPr>
        <w:pStyle w:val="Reference"/>
      </w:pPr>
      <w:r>
        <w:t xml:space="preserve">[7] </w:t>
      </w:r>
      <w:r w:rsidR="004375CB" w:rsidRPr="004375CB">
        <w:t xml:space="preserve">Famiglietti, E. V., &amp; Kolb, H. (1976). Structural basis for ON-and OFF-center responses in retinal ganglion cells. </w:t>
      </w:r>
      <w:r w:rsidR="004375CB" w:rsidRPr="001D034E">
        <w:rPr>
          <w:i/>
        </w:rPr>
        <w:t>Science, 194</w:t>
      </w:r>
      <w:r w:rsidR="004375CB" w:rsidRPr="004375CB">
        <w:t>(4261), 193-195.</w:t>
      </w:r>
    </w:p>
    <w:p w14:paraId="3BB5D0F1" w14:textId="6D46E2B0" w:rsidR="005E0D2D" w:rsidRPr="005E0D2D" w:rsidRDefault="005E0D2D" w:rsidP="00C3610D">
      <w:pPr>
        <w:ind w:firstLine="0"/>
        <w:jc w:val="left"/>
        <w:rPr>
          <w:rFonts w:eastAsia="Times New Roman"/>
          <w:sz w:val="24"/>
          <w:szCs w:val="24"/>
          <w:lang w:eastAsia="zh-CN"/>
        </w:rPr>
      </w:pPr>
      <w:r>
        <w:t xml:space="preserve">[8] </w:t>
      </w:r>
      <w:r w:rsidRPr="005E0D2D">
        <w:rPr>
          <w:rFonts w:eastAsia="Times New Roman"/>
          <w:color w:val="222222"/>
          <w:shd w:val="clear" w:color="auto" w:fill="FFFFFF"/>
          <w:lang w:eastAsia="zh-CN"/>
        </w:rPr>
        <w:t>Maloney, L. T., &amp; Wandell, B. A. (1986). Color constancy: a method for recovering surface spectral reflectance. </w:t>
      </w:r>
      <w:r w:rsidRPr="005E0D2D">
        <w:rPr>
          <w:rFonts w:eastAsia="Times New Roman"/>
          <w:i/>
          <w:iCs/>
          <w:color w:val="222222"/>
          <w:shd w:val="clear" w:color="auto" w:fill="FFFFFF"/>
          <w:lang w:eastAsia="zh-CN"/>
        </w:rPr>
        <w:t>JOSA A</w:t>
      </w:r>
      <w:r w:rsidRPr="005E0D2D">
        <w:rPr>
          <w:rFonts w:eastAsia="Times New Roman"/>
          <w:color w:val="222222"/>
          <w:shd w:val="clear" w:color="auto" w:fill="FFFFFF"/>
          <w:lang w:eastAsia="zh-CN"/>
        </w:rPr>
        <w:t>, </w:t>
      </w:r>
      <w:r w:rsidRPr="005E0D2D">
        <w:rPr>
          <w:rFonts w:eastAsia="Times New Roman"/>
          <w:i/>
          <w:iCs/>
          <w:color w:val="222222"/>
          <w:shd w:val="clear" w:color="auto" w:fill="FFFFFF"/>
          <w:lang w:eastAsia="zh-CN"/>
        </w:rPr>
        <w:t>3</w:t>
      </w:r>
      <w:r w:rsidRPr="005E0D2D">
        <w:rPr>
          <w:rFonts w:eastAsia="Times New Roman"/>
          <w:color w:val="222222"/>
          <w:shd w:val="clear" w:color="auto" w:fill="FFFFFF"/>
          <w:lang w:eastAsia="zh-CN"/>
        </w:rPr>
        <w:t>(1), 29-33.</w:t>
      </w:r>
      <w:r>
        <w:rPr>
          <w:rFonts w:eastAsia="Times New Roman"/>
          <w:color w:val="222222"/>
          <w:shd w:val="clear" w:color="auto" w:fill="FFFFFF"/>
          <w:lang w:eastAsia="zh-CN"/>
        </w:rPr>
        <w:t xml:space="preserve"> </w:t>
      </w:r>
    </w:p>
    <w:p w14:paraId="33601051" w14:textId="075EC121" w:rsidR="005E0D2D" w:rsidRDefault="005E0D2D" w:rsidP="00854D29">
      <w:pPr>
        <w:pStyle w:val="Reference"/>
      </w:pPr>
    </w:p>
    <w:p w14:paraId="6FDC4BCE" w14:textId="77777777" w:rsidR="00BA6AEE" w:rsidRDefault="00BA6AEE" w:rsidP="00854D29">
      <w:pPr>
        <w:pStyle w:val="Reference"/>
      </w:pPr>
    </w:p>
    <w:p w14:paraId="10AAD656" w14:textId="73C23AC1" w:rsidR="00931988" w:rsidRDefault="00931988" w:rsidP="00931988">
      <w:pPr>
        <w:pStyle w:val="Heading1"/>
        <w:spacing w:before="220"/>
      </w:pPr>
      <w:r>
        <w:t>Appendix</w:t>
      </w:r>
    </w:p>
    <w:p w14:paraId="21C09288" w14:textId="3B83F589" w:rsidR="00931988" w:rsidRDefault="0002324D" w:rsidP="0002324D">
      <w:pPr>
        <w:pStyle w:val="NormalSectionStart"/>
        <w:jc w:val="center"/>
      </w:pPr>
      <w:r>
        <w:rPr>
          <w:noProof/>
          <w:color w:val="000000"/>
          <w:lang w:eastAsia="zh-CN"/>
        </w:rPr>
        <w:drawing>
          <wp:inline distT="0" distB="0" distL="0" distR="0" wp14:anchorId="506F5053" wp14:editId="7E0036C9">
            <wp:extent cx="2448229" cy="1937294"/>
            <wp:effectExtent l="0" t="0" r="0" b="0"/>
            <wp:docPr id="6" name="Picture 6" descr="Screen%20Shot%202016-10-21%20at%202.5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21%20at%202.54.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5473" cy="1958852"/>
                    </a:xfrm>
                    <a:prstGeom prst="rect">
                      <a:avLst/>
                    </a:prstGeom>
                    <a:noFill/>
                    <a:ln>
                      <a:noFill/>
                    </a:ln>
                  </pic:spPr>
                </pic:pic>
              </a:graphicData>
            </a:graphic>
          </wp:inline>
        </w:drawing>
      </w:r>
    </w:p>
    <w:p w14:paraId="6312C472" w14:textId="5CC58076" w:rsidR="0002324D" w:rsidRDefault="0002324D" w:rsidP="0002324D">
      <w:pPr>
        <w:jc w:val="center"/>
      </w:pPr>
      <w:r>
        <w:t xml:space="preserve">Fig A1. </w:t>
      </w:r>
      <w:r w:rsidR="00B97139">
        <w:t>Adelson illusion</w:t>
      </w:r>
      <w:r w:rsidR="0065469B">
        <w:t xml:space="preserve"> [5]</w:t>
      </w:r>
    </w:p>
    <w:p w14:paraId="6FCD964F" w14:textId="40B9AA40" w:rsidR="00B97139" w:rsidRDefault="006550E2" w:rsidP="006550E2">
      <w:pPr>
        <w:jc w:val="center"/>
      </w:pPr>
      <w:r>
        <w:rPr>
          <w:noProof/>
          <w:color w:val="000000"/>
          <w:lang w:eastAsia="zh-CN"/>
        </w:rPr>
        <w:drawing>
          <wp:inline distT="0" distB="0" distL="0" distR="0" wp14:anchorId="2DC534AA" wp14:editId="42E97AD1">
            <wp:extent cx="2478382" cy="1906997"/>
            <wp:effectExtent l="0" t="0" r="11430" b="0"/>
            <wp:docPr id="7" name="Picture 7" descr="Screen%20Shot%202016-10-21%20at%202.5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21%20at%202.54.5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7828" cy="1921960"/>
                    </a:xfrm>
                    <a:prstGeom prst="rect">
                      <a:avLst/>
                    </a:prstGeom>
                    <a:noFill/>
                    <a:ln>
                      <a:noFill/>
                    </a:ln>
                  </pic:spPr>
                </pic:pic>
              </a:graphicData>
            </a:graphic>
          </wp:inline>
        </w:drawing>
      </w:r>
    </w:p>
    <w:p w14:paraId="1A647F05" w14:textId="73123564" w:rsidR="00393C35" w:rsidRDefault="00E8391E" w:rsidP="001C4B14">
      <w:pPr>
        <w:jc w:val="center"/>
      </w:pPr>
      <w:r>
        <w:t>Fig A2. Ex</w:t>
      </w:r>
      <w:r w:rsidR="00F86B74">
        <w:t>planation to Adelson illusion [5</w:t>
      </w:r>
      <w:r>
        <w:t>]</w:t>
      </w:r>
    </w:p>
    <w:sectPr w:rsidR="00393C35" w:rsidSect="00393C35">
      <w:type w:val="continuous"/>
      <w:pgSz w:w="12240" w:h="15840" w:code="1"/>
      <w:pgMar w:top="1440" w:right="1080" w:bottom="1080" w:left="108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A02EEC" w14:textId="77777777" w:rsidR="007F5FB5" w:rsidRDefault="007F5FB5">
      <w:r>
        <w:separator/>
      </w:r>
    </w:p>
  </w:endnote>
  <w:endnote w:type="continuationSeparator" w:id="0">
    <w:p w14:paraId="2F6921AB" w14:textId="77777777" w:rsidR="007F5FB5" w:rsidRDefault="007F5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64463" w14:textId="77777777" w:rsidR="007F5FB5" w:rsidRDefault="007F5FB5">
      <w:r>
        <w:separator/>
      </w:r>
    </w:p>
  </w:footnote>
  <w:footnote w:type="continuationSeparator" w:id="0">
    <w:p w14:paraId="1005F44C" w14:textId="77777777" w:rsidR="007F5FB5" w:rsidRDefault="007F5F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86043FE"/>
    <w:lvl w:ilvl="0">
      <w:start w:val="1"/>
      <w:numFmt w:val="decimal"/>
      <w:lvlText w:val="%1."/>
      <w:lvlJc w:val="left"/>
      <w:pPr>
        <w:tabs>
          <w:tab w:val="num" w:pos="1800"/>
        </w:tabs>
        <w:ind w:left="1800" w:hanging="360"/>
      </w:pPr>
    </w:lvl>
  </w:abstractNum>
  <w:abstractNum w:abstractNumId="2">
    <w:nsid w:val="FFFFFF7D"/>
    <w:multiLevelType w:val="singleLevel"/>
    <w:tmpl w:val="F13AF426"/>
    <w:lvl w:ilvl="0">
      <w:start w:val="1"/>
      <w:numFmt w:val="decimal"/>
      <w:lvlText w:val="%1."/>
      <w:lvlJc w:val="left"/>
      <w:pPr>
        <w:tabs>
          <w:tab w:val="num" w:pos="1440"/>
        </w:tabs>
        <w:ind w:left="1440" w:hanging="360"/>
      </w:pPr>
    </w:lvl>
  </w:abstractNum>
  <w:abstractNum w:abstractNumId="3">
    <w:nsid w:val="FFFFFF7E"/>
    <w:multiLevelType w:val="singleLevel"/>
    <w:tmpl w:val="1D14CFB6"/>
    <w:lvl w:ilvl="0">
      <w:start w:val="1"/>
      <w:numFmt w:val="decimal"/>
      <w:lvlText w:val="%1."/>
      <w:lvlJc w:val="left"/>
      <w:pPr>
        <w:tabs>
          <w:tab w:val="num" w:pos="1080"/>
        </w:tabs>
        <w:ind w:left="1080" w:hanging="360"/>
      </w:pPr>
    </w:lvl>
  </w:abstractNum>
  <w:abstractNum w:abstractNumId="4">
    <w:nsid w:val="FFFFFF7F"/>
    <w:multiLevelType w:val="singleLevel"/>
    <w:tmpl w:val="5D2CE628"/>
    <w:lvl w:ilvl="0">
      <w:start w:val="1"/>
      <w:numFmt w:val="decimal"/>
      <w:lvlText w:val="%1."/>
      <w:lvlJc w:val="left"/>
      <w:pPr>
        <w:tabs>
          <w:tab w:val="num" w:pos="720"/>
        </w:tabs>
        <w:ind w:left="720" w:hanging="360"/>
      </w:pPr>
    </w:lvl>
  </w:abstractNum>
  <w:abstractNum w:abstractNumId="5">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F1CFDFC"/>
    <w:lvl w:ilvl="0">
      <w:start w:val="1"/>
      <w:numFmt w:val="decimal"/>
      <w:lvlText w:val="%1."/>
      <w:lvlJc w:val="left"/>
      <w:pPr>
        <w:tabs>
          <w:tab w:val="num" w:pos="360"/>
        </w:tabs>
        <w:ind w:left="360" w:hanging="360"/>
      </w:pPr>
    </w:lvl>
  </w:abstractNum>
  <w:abstractNum w:abstractNumId="1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7"/>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97A"/>
    <w:rsid w:val="00006509"/>
    <w:rsid w:val="00006F3F"/>
    <w:rsid w:val="00022DC8"/>
    <w:rsid w:val="0002324D"/>
    <w:rsid w:val="00054533"/>
    <w:rsid w:val="0005765C"/>
    <w:rsid w:val="00057D81"/>
    <w:rsid w:val="00065120"/>
    <w:rsid w:val="00077069"/>
    <w:rsid w:val="00077851"/>
    <w:rsid w:val="0008534F"/>
    <w:rsid w:val="00086096"/>
    <w:rsid w:val="000906AE"/>
    <w:rsid w:val="00095147"/>
    <w:rsid w:val="000A0923"/>
    <w:rsid w:val="000C3E8F"/>
    <w:rsid w:val="000C4A6E"/>
    <w:rsid w:val="000D2B23"/>
    <w:rsid w:val="000D5744"/>
    <w:rsid w:val="000E4711"/>
    <w:rsid w:val="000E4CE0"/>
    <w:rsid w:val="000F0246"/>
    <w:rsid w:val="000F4D8A"/>
    <w:rsid w:val="000F5360"/>
    <w:rsid w:val="000F5500"/>
    <w:rsid w:val="00100416"/>
    <w:rsid w:val="00100681"/>
    <w:rsid w:val="00103A5D"/>
    <w:rsid w:val="00106707"/>
    <w:rsid w:val="00112667"/>
    <w:rsid w:val="001157F1"/>
    <w:rsid w:val="00116530"/>
    <w:rsid w:val="00124709"/>
    <w:rsid w:val="00132259"/>
    <w:rsid w:val="00134708"/>
    <w:rsid w:val="0014779A"/>
    <w:rsid w:val="00154D59"/>
    <w:rsid w:val="001619FC"/>
    <w:rsid w:val="00163984"/>
    <w:rsid w:val="00173CB2"/>
    <w:rsid w:val="00192885"/>
    <w:rsid w:val="001B23AD"/>
    <w:rsid w:val="001B4C91"/>
    <w:rsid w:val="001B672B"/>
    <w:rsid w:val="001C4B14"/>
    <w:rsid w:val="001D034E"/>
    <w:rsid w:val="001D1EB8"/>
    <w:rsid w:val="001D662C"/>
    <w:rsid w:val="001E0A24"/>
    <w:rsid w:val="001E269E"/>
    <w:rsid w:val="001E3320"/>
    <w:rsid w:val="002006A6"/>
    <w:rsid w:val="00201FF0"/>
    <w:rsid w:val="00223232"/>
    <w:rsid w:val="0022332F"/>
    <w:rsid w:val="0023719E"/>
    <w:rsid w:val="00237B65"/>
    <w:rsid w:val="00260F0F"/>
    <w:rsid w:val="00261F14"/>
    <w:rsid w:val="002663CC"/>
    <w:rsid w:val="00286946"/>
    <w:rsid w:val="00290A64"/>
    <w:rsid w:val="002944B6"/>
    <w:rsid w:val="002A0382"/>
    <w:rsid w:val="002B710A"/>
    <w:rsid w:val="002C5D9E"/>
    <w:rsid w:val="002D605C"/>
    <w:rsid w:val="002E4AB9"/>
    <w:rsid w:val="002E6688"/>
    <w:rsid w:val="002F0B33"/>
    <w:rsid w:val="002F6C9D"/>
    <w:rsid w:val="003101CE"/>
    <w:rsid w:val="00312CB4"/>
    <w:rsid w:val="00312F01"/>
    <w:rsid w:val="00323B97"/>
    <w:rsid w:val="0032598E"/>
    <w:rsid w:val="00380F2B"/>
    <w:rsid w:val="003827AB"/>
    <w:rsid w:val="00393C35"/>
    <w:rsid w:val="00396916"/>
    <w:rsid w:val="00397357"/>
    <w:rsid w:val="003A34AF"/>
    <w:rsid w:val="003A7571"/>
    <w:rsid w:val="003C08F4"/>
    <w:rsid w:val="003C2BDB"/>
    <w:rsid w:val="003E4F59"/>
    <w:rsid w:val="003E6887"/>
    <w:rsid w:val="00406B4D"/>
    <w:rsid w:val="00414438"/>
    <w:rsid w:val="004174A3"/>
    <w:rsid w:val="00426C5C"/>
    <w:rsid w:val="0043098A"/>
    <w:rsid w:val="004375CB"/>
    <w:rsid w:val="0044183D"/>
    <w:rsid w:val="00446D7A"/>
    <w:rsid w:val="00453D09"/>
    <w:rsid w:val="00486F98"/>
    <w:rsid w:val="004A455F"/>
    <w:rsid w:val="004E3632"/>
    <w:rsid w:val="004F01DA"/>
    <w:rsid w:val="004F12D8"/>
    <w:rsid w:val="005007F2"/>
    <w:rsid w:val="00511CB8"/>
    <w:rsid w:val="00512525"/>
    <w:rsid w:val="0055010C"/>
    <w:rsid w:val="00551FAA"/>
    <w:rsid w:val="00555D8E"/>
    <w:rsid w:val="00591EEA"/>
    <w:rsid w:val="005B56BA"/>
    <w:rsid w:val="005C0D7B"/>
    <w:rsid w:val="005D0ECD"/>
    <w:rsid w:val="005E0D2D"/>
    <w:rsid w:val="005E191A"/>
    <w:rsid w:val="005F035A"/>
    <w:rsid w:val="0060691F"/>
    <w:rsid w:val="00630F29"/>
    <w:rsid w:val="0064067B"/>
    <w:rsid w:val="0065469B"/>
    <w:rsid w:val="00654722"/>
    <w:rsid w:val="00655093"/>
    <w:rsid w:val="006550E2"/>
    <w:rsid w:val="006639A9"/>
    <w:rsid w:val="00664367"/>
    <w:rsid w:val="00664E7B"/>
    <w:rsid w:val="0067391A"/>
    <w:rsid w:val="00680A79"/>
    <w:rsid w:val="0069091F"/>
    <w:rsid w:val="006A42D4"/>
    <w:rsid w:val="006B2FE4"/>
    <w:rsid w:val="006E2D8F"/>
    <w:rsid w:val="006E420E"/>
    <w:rsid w:val="007017F7"/>
    <w:rsid w:val="00707592"/>
    <w:rsid w:val="007119C4"/>
    <w:rsid w:val="007668D2"/>
    <w:rsid w:val="00775630"/>
    <w:rsid w:val="00776CB4"/>
    <w:rsid w:val="00783056"/>
    <w:rsid w:val="00783C44"/>
    <w:rsid w:val="007864FB"/>
    <w:rsid w:val="007A4024"/>
    <w:rsid w:val="007A7CC5"/>
    <w:rsid w:val="007C347C"/>
    <w:rsid w:val="007F5FB5"/>
    <w:rsid w:val="008004E0"/>
    <w:rsid w:val="00800E63"/>
    <w:rsid w:val="0081644D"/>
    <w:rsid w:val="00825CD8"/>
    <w:rsid w:val="00854D29"/>
    <w:rsid w:val="00862C24"/>
    <w:rsid w:val="008A2E23"/>
    <w:rsid w:val="008B16AE"/>
    <w:rsid w:val="008D3726"/>
    <w:rsid w:val="008D7822"/>
    <w:rsid w:val="008E03E3"/>
    <w:rsid w:val="00900903"/>
    <w:rsid w:val="00903347"/>
    <w:rsid w:val="00905AAD"/>
    <w:rsid w:val="0090783D"/>
    <w:rsid w:val="00911D1E"/>
    <w:rsid w:val="00922B1C"/>
    <w:rsid w:val="00924A96"/>
    <w:rsid w:val="00931988"/>
    <w:rsid w:val="00932CF6"/>
    <w:rsid w:val="00934A07"/>
    <w:rsid w:val="009368AB"/>
    <w:rsid w:val="009469C5"/>
    <w:rsid w:val="00947944"/>
    <w:rsid w:val="009620D6"/>
    <w:rsid w:val="009626ED"/>
    <w:rsid w:val="00970613"/>
    <w:rsid w:val="009720CC"/>
    <w:rsid w:val="00972B57"/>
    <w:rsid w:val="00973092"/>
    <w:rsid w:val="00981C23"/>
    <w:rsid w:val="00986596"/>
    <w:rsid w:val="00987638"/>
    <w:rsid w:val="009B561A"/>
    <w:rsid w:val="009C0DBB"/>
    <w:rsid w:val="009C39FC"/>
    <w:rsid w:val="009D07A9"/>
    <w:rsid w:val="009E5C0F"/>
    <w:rsid w:val="00A1016C"/>
    <w:rsid w:val="00A10F0F"/>
    <w:rsid w:val="00A13B35"/>
    <w:rsid w:val="00A21257"/>
    <w:rsid w:val="00A24DAB"/>
    <w:rsid w:val="00A3140A"/>
    <w:rsid w:val="00A3514C"/>
    <w:rsid w:val="00A374D7"/>
    <w:rsid w:val="00A3774A"/>
    <w:rsid w:val="00A47D3F"/>
    <w:rsid w:val="00A70212"/>
    <w:rsid w:val="00A85B38"/>
    <w:rsid w:val="00AA434F"/>
    <w:rsid w:val="00AA63AC"/>
    <w:rsid w:val="00AB5FD4"/>
    <w:rsid w:val="00AB6344"/>
    <w:rsid w:val="00AD14BD"/>
    <w:rsid w:val="00AD1F20"/>
    <w:rsid w:val="00AD4568"/>
    <w:rsid w:val="00AD628C"/>
    <w:rsid w:val="00AE2C16"/>
    <w:rsid w:val="00AE7EE0"/>
    <w:rsid w:val="00AF2469"/>
    <w:rsid w:val="00B035C8"/>
    <w:rsid w:val="00B2152F"/>
    <w:rsid w:val="00B274C9"/>
    <w:rsid w:val="00B46712"/>
    <w:rsid w:val="00B7111A"/>
    <w:rsid w:val="00B82162"/>
    <w:rsid w:val="00B824E7"/>
    <w:rsid w:val="00B8346E"/>
    <w:rsid w:val="00B91FEF"/>
    <w:rsid w:val="00B97139"/>
    <w:rsid w:val="00BA2802"/>
    <w:rsid w:val="00BA3A9F"/>
    <w:rsid w:val="00BA6AEE"/>
    <w:rsid w:val="00BC5579"/>
    <w:rsid w:val="00BC7890"/>
    <w:rsid w:val="00BE413C"/>
    <w:rsid w:val="00BE4BDA"/>
    <w:rsid w:val="00BE6CFB"/>
    <w:rsid w:val="00BF3A67"/>
    <w:rsid w:val="00C07A68"/>
    <w:rsid w:val="00C104F9"/>
    <w:rsid w:val="00C149C0"/>
    <w:rsid w:val="00C33F2E"/>
    <w:rsid w:val="00C3610D"/>
    <w:rsid w:val="00C510DB"/>
    <w:rsid w:val="00C56722"/>
    <w:rsid w:val="00C61363"/>
    <w:rsid w:val="00C72D89"/>
    <w:rsid w:val="00C7518C"/>
    <w:rsid w:val="00C84DEF"/>
    <w:rsid w:val="00C92A31"/>
    <w:rsid w:val="00C96BA1"/>
    <w:rsid w:val="00CC0FAC"/>
    <w:rsid w:val="00CC1368"/>
    <w:rsid w:val="00CC35A7"/>
    <w:rsid w:val="00CC6D16"/>
    <w:rsid w:val="00CD6888"/>
    <w:rsid w:val="00D16FFD"/>
    <w:rsid w:val="00D233FE"/>
    <w:rsid w:val="00D46635"/>
    <w:rsid w:val="00D62025"/>
    <w:rsid w:val="00D64316"/>
    <w:rsid w:val="00D66E05"/>
    <w:rsid w:val="00D7126E"/>
    <w:rsid w:val="00D73FE0"/>
    <w:rsid w:val="00D743E0"/>
    <w:rsid w:val="00D80F1C"/>
    <w:rsid w:val="00D85A1D"/>
    <w:rsid w:val="00D8797A"/>
    <w:rsid w:val="00DC3B86"/>
    <w:rsid w:val="00DD3CAD"/>
    <w:rsid w:val="00DD6865"/>
    <w:rsid w:val="00DE042E"/>
    <w:rsid w:val="00DF7FAA"/>
    <w:rsid w:val="00E0291F"/>
    <w:rsid w:val="00E52412"/>
    <w:rsid w:val="00E54CA9"/>
    <w:rsid w:val="00E6505B"/>
    <w:rsid w:val="00E762EF"/>
    <w:rsid w:val="00E8391E"/>
    <w:rsid w:val="00EB139D"/>
    <w:rsid w:val="00EB28F1"/>
    <w:rsid w:val="00EC2841"/>
    <w:rsid w:val="00EC466E"/>
    <w:rsid w:val="00EC4FE9"/>
    <w:rsid w:val="00EC657E"/>
    <w:rsid w:val="00EC6AD0"/>
    <w:rsid w:val="00EE40EC"/>
    <w:rsid w:val="00EF1D14"/>
    <w:rsid w:val="00EF4015"/>
    <w:rsid w:val="00F20C04"/>
    <w:rsid w:val="00F233DB"/>
    <w:rsid w:val="00F46C4D"/>
    <w:rsid w:val="00F501D9"/>
    <w:rsid w:val="00F53A75"/>
    <w:rsid w:val="00F60961"/>
    <w:rsid w:val="00F640BB"/>
    <w:rsid w:val="00F8694B"/>
    <w:rsid w:val="00F86B74"/>
    <w:rsid w:val="00F935AB"/>
    <w:rsid w:val="00FA2769"/>
    <w:rsid w:val="00FC7CCF"/>
    <w:rsid w:val="00FD13A1"/>
    <w:rsid w:val="00FD7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0E16C5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heme="minorEastAsia"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D1E"/>
    <w:pPr>
      <w:ind w:firstLine="181"/>
      <w:jc w:val="both"/>
    </w:pPr>
    <w:rPr>
      <w:rFonts w:ascii="Times New Roman" w:hAnsi="Times New Roman"/>
    </w:rPr>
  </w:style>
  <w:style w:type="paragraph" w:styleId="Heading1">
    <w:name w:val="heading 1"/>
    <w:basedOn w:val="NormalSectionStart"/>
    <w:next w:val="NormalSectionStart"/>
    <w:qFormat/>
    <w:pPr>
      <w:keepNext/>
      <w:spacing w:before="200" w:after="60"/>
      <w:jc w:val="center"/>
      <w:outlineLvl w:val="0"/>
    </w:pPr>
    <w:rPr>
      <w:b/>
      <w:sz w:val="24"/>
    </w:rPr>
  </w:style>
  <w:style w:type="paragraph" w:styleId="Heading2">
    <w:name w:val="heading 2"/>
    <w:basedOn w:val="NormalSectionStart"/>
    <w:next w:val="NormalSectionStart"/>
    <w:qFormat/>
    <w:pPr>
      <w:keepNext/>
      <w:spacing w:before="200" w:after="60"/>
      <w:jc w:val="left"/>
      <w:outlineLvl w:val="1"/>
    </w:pPr>
    <w:rPr>
      <w:b/>
      <w:sz w:val="22"/>
    </w:rPr>
  </w:style>
  <w:style w:type="paragraph" w:styleId="Heading3">
    <w:name w:val="heading 3"/>
    <w:basedOn w:val="NormalSectionStart"/>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rPr>
      <w:rFonts w:eastAsia="Times New Roman"/>
    </w:rPr>
  </w:style>
  <w:style w:type="paragraph" w:styleId="DocumentMap">
    <w:name w:val="Document Map"/>
    <w:basedOn w:val="Normal"/>
    <w:semiHidden/>
    <w:pPr>
      <w:shd w:val="clear" w:color="auto" w:fill="000080"/>
    </w:pPr>
    <w:rPr>
      <w:rFonts w:ascii="Tahoma" w:hAnsi="Tahoma"/>
    </w:rPr>
  </w:style>
  <w:style w:type="character" w:styleId="Hyperlink">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Title">
    <w:name w:val="Title"/>
    <w:basedOn w:val="NormalSectionStart"/>
    <w:next w:val="Authorname"/>
    <w:qFormat/>
    <w:pPr>
      <w:jc w:val="center"/>
      <w:outlineLvl w:val="0"/>
    </w:pPr>
    <w:rPr>
      <w:b/>
      <w:kern w:val="28"/>
      <w:sz w:val="28"/>
    </w:rPr>
  </w:style>
  <w:style w:type="paragraph" w:styleId="Caption">
    <w:name w:val="caption"/>
    <w:basedOn w:val="NormalSectionStart"/>
    <w:next w:val="NormalSectionStart"/>
    <w:qFormat/>
    <w:rsid w:val="000A2C97"/>
    <w:pPr>
      <w:jc w:val="center"/>
    </w:pPr>
  </w:style>
  <w:style w:type="character" w:styleId="PlaceholderText">
    <w:name w:val="Placeholder Text"/>
    <w:basedOn w:val="DefaultParagraphFont"/>
    <w:uiPriority w:val="99"/>
    <w:semiHidden/>
    <w:rsid w:val="0005765C"/>
    <w:rPr>
      <w:color w:val="808080"/>
    </w:rPr>
  </w:style>
  <w:style w:type="character" w:customStyle="1" w:styleId="apple-converted-space">
    <w:name w:val="apple-converted-space"/>
    <w:basedOn w:val="DefaultParagraphFont"/>
    <w:rsid w:val="005E0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048724">
      <w:bodyDiv w:val="1"/>
      <w:marLeft w:val="0"/>
      <w:marRight w:val="0"/>
      <w:marTop w:val="0"/>
      <w:marBottom w:val="0"/>
      <w:divBdr>
        <w:top w:val="none" w:sz="0" w:space="0" w:color="auto"/>
        <w:left w:val="none" w:sz="0" w:space="0" w:color="auto"/>
        <w:bottom w:val="none" w:sz="0" w:space="0" w:color="auto"/>
        <w:right w:val="none" w:sz="0" w:space="0" w:color="auto"/>
      </w:divBdr>
    </w:div>
    <w:div w:id="570846026">
      <w:bodyDiv w:val="1"/>
      <w:marLeft w:val="0"/>
      <w:marRight w:val="0"/>
      <w:marTop w:val="0"/>
      <w:marBottom w:val="0"/>
      <w:divBdr>
        <w:top w:val="none" w:sz="0" w:space="0" w:color="auto"/>
        <w:left w:val="none" w:sz="0" w:space="0" w:color="auto"/>
        <w:bottom w:val="none" w:sz="0" w:space="0" w:color="auto"/>
        <w:right w:val="none" w:sz="0" w:space="0" w:color="auto"/>
      </w:divBdr>
    </w:div>
    <w:div w:id="893662131">
      <w:bodyDiv w:val="1"/>
      <w:marLeft w:val="0"/>
      <w:marRight w:val="0"/>
      <w:marTop w:val="0"/>
      <w:marBottom w:val="0"/>
      <w:divBdr>
        <w:top w:val="none" w:sz="0" w:space="0" w:color="auto"/>
        <w:left w:val="none" w:sz="0" w:space="0" w:color="auto"/>
        <w:bottom w:val="none" w:sz="0" w:space="0" w:color="auto"/>
        <w:right w:val="none" w:sz="0" w:space="0" w:color="auto"/>
      </w:divBdr>
    </w:div>
    <w:div w:id="964654961">
      <w:bodyDiv w:val="1"/>
      <w:marLeft w:val="0"/>
      <w:marRight w:val="0"/>
      <w:marTop w:val="0"/>
      <w:marBottom w:val="0"/>
      <w:divBdr>
        <w:top w:val="none" w:sz="0" w:space="0" w:color="auto"/>
        <w:left w:val="none" w:sz="0" w:space="0" w:color="auto"/>
        <w:bottom w:val="none" w:sz="0" w:space="0" w:color="auto"/>
        <w:right w:val="none" w:sz="0" w:space="0" w:color="auto"/>
      </w:divBdr>
    </w:div>
    <w:div w:id="1411662344">
      <w:bodyDiv w:val="1"/>
      <w:marLeft w:val="0"/>
      <w:marRight w:val="0"/>
      <w:marTop w:val="0"/>
      <w:marBottom w:val="0"/>
      <w:divBdr>
        <w:top w:val="none" w:sz="0" w:space="0" w:color="auto"/>
        <w:left w:val="none" w:sz="0" w:space="0" w:color="auto"/>
        <w:bottom w:val="none" w:sz="0" w:space="0" w:color="auto"/>
        <w:right w:val="none" w:sz="0" w:space="0" w:color="auto"/>
      </w:divBdr>
    </w:div>
    <w:div w:id="20772453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eb.mit.edu/persci/people/adelson/checkershadow_illusion.html" TargetMode="External"/><Relationship Id="rId12" Type="http://schemas.openxmlformats.org/officeDocument/2006/relationships/hyperlink" Target="https://en.wikipedia.org/w/index.php?title=Bayesian_inference&amp;oldid=750266512"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shulman18/Downloads/wordpaper-2/cogsci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cogsci_template.dot</Template>
  <TotalTime>218</TotalTime>
  <Pages>4</Pages>
  <Words>2253</Words>
  <Characters>12843</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15066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Andrea Shulman</dc:creator>
  <cp:keywords/>
  <cp:lastModifiedBy>Chengxu Zhuang</cp:lastModifiedBy>
  <cp:revision>308</cp:revision>
  <cp:lastPrinted>2005-04-30T13:50:00Z</cp:lastPrinted>
  <dcterms:created xsi:type="dcterms:W3CDTF">2016-11-18T21:44:00Z</dcterms:created>
  <dcterms:modified xsi:type="dcterms:W3CDTF">2016-11-19T07:19:00Z</dcterms:modified>
</cp:coreProperties>
</file>